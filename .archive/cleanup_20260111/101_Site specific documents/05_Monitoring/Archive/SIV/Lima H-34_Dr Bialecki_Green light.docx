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Layout w:type="fixed"/>
        <w:tblLook w:val="0000" w:firstRow="0" w:lastRow="0" w:firstColumn="0" w:lastColumn="0" w:noHBand="0" w:noVBand="0"/>
      </w:tblPr>
      <w:tblGrid>
        <w:gridCol w:w="2761"/>
        <w:gridCol w:w="6878"/>
      </w:tblGrid>
      <w:tr w:rsidR="007F302A" w:rsidRPr="007D746F" w14:paraId="19CA9213" w14:textId="77777777" w:rsidTr="0022257E">
        <w:trPr>
          <w:trHeight w:val="137"/>
          <w:jc w:val="center"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25DAB6" w14:textId="0C1B0A38" w:rsidR="007F302A" w:rsidRPr="007F302A" w:rsidRDefault="00651A5C" w:rsidP="00B66B46">
            <w:pPr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Study</w:t>
            </w:r>
            <w:r w:rsidR="007F302A" w:rsidRPr="007F302A">
              <w:rPr>
                <w:b/>
                <w:bCs/>
              </w:rPr>
              <w:t xml:space="preserve"> ID:</w:t>
            </w:r>
          </w:p>
        </w:tc>
        <w:tc>
          <w:tcPr>
            <w:tcW w:w="6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2EF6" w14:textId="53513D6A" w:rsidR="007F302A" w:rsidRPr="009C1444" w:rsidRDefault="00B66B46" w:rsidP="00B66B4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Theme="minorHAnsi" w:hAnsiTheme="minorHAnsi" w:cstheme="minorHAnsi"/>
              </w:rPr>
            </w:pPr>
            <w:r w:rsidRPr="00B66B46">
              <w:rPr>
                <w:rFonts w:asciiTheme="minorHAnsi" w:hAnsiTheme="minorHAnsi" w:cstheme="minorHAnsi"/>
              </w:rPr>
              <w:t xml:space="preserve">H-34 </w:t>
            </w:r>
          </w:p>
        </w:tc>
      </w:tr>
      <w:tr w:rsidR="007F302A" w:rsidRPr="007D746F" w14:paraId="4012534A" w14:textId="77777777" w:rsidTr="0022257E">
        <w:trPr>
          <w:trHeight w:val="259"/>
          <w:jc w:val="center"/>
        </w:trPr>
        <w:tc>
          <w:tcPr>
            <w:tcW w:w="27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B529C60" w14:textId="77777777" w:rsidR="007F302A" w:rsidRPr="007F302A" w:rsidRDefault="007F302A" w:rsidP="00B66B46">
            <w:pPr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 w:rsidRPr="007F302A">
              <w:rPr>
                <w:b/>
                <w:bCs/>
              </w:rPr>
              <w:t>Protocol short title:</w:t>
            </w:r>
          </w:p>
        </w:tc>
        <w:tc>
          <w:tcPr>
            <w:tcW w:w="6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B45CE90" w14:textId="6EADDFBA" w:rsidR="007F302A" w:rsidRPr="00DE77EF" w:rsidRDefault="00B66B46" w:rsidP="00B66B4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Theme="minorHAnsi" w:hAnsiTheme="minorHAnsi" w:cstheme="minorHAnsi"/>
                <w:bCs/>
              </w:rPr>
            </w:pPr>
            <w:r w:rsidRPr="00B66B46">
              <w:rPr>
                <w:rFonts w:asciiTheme="minorHAnsi" w:hAnsiTheme="minorHAnsi" w:cstheme="minorHAnsi"/>
              </w:rPr>
              <w:t>DELTA REVISION</w:t>
            </w:r>
          </w:p>
        </w:tc>
      </w:tr>
      <w:tr w:rsidR="007F302A" w:rsidRPr="007D746F" w14:paraId="6469BB36" w14:textId="77777777" w:rsidTr="0022257E">
        <w:trPr>
          <w:trHeight w:val="259"/>
          <w:jc w:val="center"/>
        </w:trPr>
        <w:tc>
          <w:tcPr>
            <w:tcW w:w="27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A1203CB" w14:textId="77777777" w:rsidR="007F302A" w:rsidRPr="007F302A" w:rsidRDefault="007F302A" w:rsidP="00B66B46">
            <w:pPr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 w:rsidRPr="007F302A">
              <w:rPr>
                <w:b/>
                <w:bCs/>
              </w:rPr>
              <w:t>Principal Investigator:</w:t>
            </w:r>
          </w:p>
        </w:tc>
        <w:tc>
          <w:tcPr>
            <w:tcW w:w="6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0284848" w14:textId="519B5A9E" w:rsidR="007F302A" w:rsidRPr="00DE77EF" w:rsidRDefault="00B66B46" w:rsidP="00B66B4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Theme="minorHAnsi" w:hAnsiTheme="minorHAnsi" w:cstheme="minorHAnsi"/>
                <w:bCs/>
              </w:rPr>
            </w:pPr>
            <w:r w:rsidRPr="00B66B46">
              <w:rPr>
                <w:rFonts w:asciiTheme="minorHAnsi" w:hAnsiTheme="minorHAnsi" w:cstheme="minorHAnsi"/>
                <w:bCs/>
              </w:rPr>
              <w:t>Dr. Jerzy Białecki</w:t>
            </w:r>
          </w:p>
        </w:tc>
      </w:tr>
      <w:tr w:rsidR="007F302A" w:rsidRPr="007D746F" w14:paraId="2804422A" w14:textId="77777777" w:rsidTr="0022257E">
        <w:trPr>
          <w:trHeight w:val="259"/>
          <w:jc w:val="center"/>
        </w:trPr>
        <w:tc>
          <w:tcPr>
            <w:tcW w:w="27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73FE447" w14:textId="77777777" w:rsidR="007F302A" w:rsidRPr="007F302A" w:rsidRDefault="007F302A" w:rsidP="00B66B46">
            <w:pPr>
              <w:autoSpaceDE w:val="0"/>
              <w:autoSpaceDN w:val="0"/>
              <w:adjustRightInd w:val="0"/>
              <w:spacing w:before="60" w:after="60" w:line="240" w:lineRule="auto"/>
              <w:rPr>
                <w:b/>
                <w:bCs/>
              </w:rPr>
            </w:pPr>
            <w:r w:rsidRPr="007F302A">
              <w:rPr>
                <w:b/>
                <w:bCs/>
              </w:rPr>
              <w:t>Study site ID:</w:t>
            </w:r>
          </w:p>
        </w:tc>
        <w:tc>
          <w:tcPr>
            <w:tcW w:w="6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9255394" w14:textId="4FF049B9" w:rsidR="007F302A" w:rsidRPr="00DE77EF" w:rsidRDefault="00B66B46" w:rsidP="00B66B4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01</w:t>
            </w:r>
          </w:p>
        </w:tc>
      </w:tr>
    </w:tbl>
    <w:p w14:paraId="11F4890A" w14:textId="77777777" w:rsidR="00CA7DC9" w:rsidRDefault="00CA7DC9" w:rsidP="00CA7DC9">
      <w:pPr>
        <w:rPr>
          <w:lang w:val="en-US"/>
        </w:rPr>
      </w:pPr>
    </w:p>
    <w:p w14:paraId="5448C937" w14:textId="77777777" w:rsidR="004C3682" w:rsidRPr="00DB5F1C" w:rsidRDefault="004C3682" w:rsidP="0022257E">
      <w:pPr>
        <w:spacing w:line="240" w:lineRule="auto"/>
        <w:ind w:right="0"/>
        <w:rPr>
          <w:b/>
          <w:bCs/>
          <w:i/>
          <w:sz w:val="18"/>
          <w:szCs w:val="18"/>
        </w:rPr>
      </w:pPr>
      <w:r w:rsidRPr="00DB5F1C">
        <w:rPr>
          <w:b/>
          <w:bCs/>
          <w:i/>
          <w:sz w:val="18"/>
          <w:szCs w:val="18"/>
        </w:rPr>
        <w:t>Guidance:</w:t>
      </w:r>
    </w:p>
    <w:p w14:paraId="075C1E3F" w14:textId="27C15A55" w:rsidR="004C3682" w:rsidRDefault="004C3682" w:rsidP="0022257E">
      <w:pPr>
        <w:spacing w:line="240" w:lineRule="auto"/>
        <w:ind w:right="0"/>
        <w:rPr>
          <w:b/>
          <w:bCs/>
          <w:i/>
          <w:sz w:val="18"/>
          <w:szCs w:val="18"/>
        </w:rPr>
      </w:pPr>
      <w:r w:rsidRPr="00DB5F1C">
        <w:rPr>
          <w:b/>
          <w:bCs/>
          <w:i/>
          <w:sz w:val="18"/>
          <w:szCs w:val="18"/>
        </w:rPr>
        <w:t xml:space="preserve">The </w:t>
      </w:r>
      <w:r w:rsidR="00FB6E44">
        <w:rPr>
          <w:b/>
          <w:bCs/>
          <w:i/>
          <w:sz w:val="18"/>
          <w:szCs w:val="18"/>
        </w:rPr>
        <w:t>CMCL/RMCL</w:t>
      </w:r>
      <w:r w:rsidRPr="00DB5F1C">
        <w:rPr>
          <w:b/>
          <w:bCs/>
          <w:i/>
          <w:sz w:val="18"/>
          <w:szCs w:val="18"/>
        </w:rPr>
        <w:t xml:space="preserve"> must confirm that the following documents are present and complete prior to the </w:t>
      </w:r>
      <w:r>
        <w:rPr>
          <w:b/>
          <w:bCs/>
          <w:i/>
          <w:sz w:val="18"/>
          <w:szCs w:val="18"/>
        </w:rPr>
        <w:t xml:space="preserve">investigational </w:t>
      </w:r>
      <w:r w:rsidRPr="00DB5F1C">
        <w:rPr>
          <w:b/>
          <w:bCs/>
          <w:i/>
          <w:sz w:val="18"/>
          <w:szCs w:val="18"/>
        </w:rPr>
        <w:t>sit</w:t>
      </w:r>
      <w:r w:rsidR="00EF09CF">
        <w:rPr>
          <w:b/>
          <w:bCs/>
          <w:i/>
          <w:sz w:val="18"/>
          <w:szCs w:val="18"/>
        </w:rPr>
        <w:t xml:space="preserve">e </w:t>
      </w:r>
      <w:r w:rsidRPr="00DB5F1C">
        <w:rPr>
          <w:b/>
          <w:bCs/>
          <w:i/>
          <w:sz w:val="18"/>
          <w:szCs w:val="18"/>
        </w:rPr>
        <w:t>activation</w:t>
      </w:r>
      <w:r w:rsidR="00637205">
        <w:rPr>
          <w:b/>
          <w:bCs/>
          <w:i/>
          <w:sz w:val="18"/>
          <w:szCs w:val="18"/>
        </w:rPr>
        <w:t>.</w:t>
      </w:r>
    </w:p>
    <w:p w14:paraId="0E54E228" w14:textId="6974E45B" w:rsidR="00637205" w:rsidRDefault="00637205" w:rsidP="004C3682">
      <w:pPr>
        <w:rPr>
          <w:b/>
          <w:bCs/>
          <w:i/>
          <w:sz w:val="18"/>
          <w:szCs w:val="18"/>
        </w:rPr>
      </w:pPr>
    </w:p>
    <w:tbl>
      <w:tblPr>
        <w:tblW w:w="9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"/>
        <w:gridCol w:w="4097"/>
        <w:gridCol w:w="1418"/>
        <w:gridCol w:w="2170"/>
        <w:gridCol w:w="1374"/>
      </w:tblGrid>
      <w:tr w:rsidR="00637205" w:rsidRPr="00DB5F1C" w14:paraId="29600F95" w14:textId="77777777" w:rsidTr="0022257E">
        <w:trPr>
          <w:cantSplit/>
          <w:tblHeader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C08A2EA" w14:textId="3B4FC778" w:rsidR="00637205" w:rsidRPr="00DB5F1C" w:rsidRDefault="00637205" w:rsidP="0022257E">
            <w:pPr>
              <w:spacing w:line="240" w:lineRule="auto"/>
              <w:ind w:right="0"/>
              <w:jc w:val="center"/>
              <w:rPr>
                <w:b/>
              </w:rPr>
            </w:pPr>
          </w:p>
        </w:tc>
        <w:tc>
          <w:tcPr>
            <w:tcW w:w="4097" w:type="dxa"/>
            <w:shd w:val="clear" w:color="auto" w:fill="D9D9D9" w:themeFill="background1" w:themeFillShade="D9"/>
            <w:vAlign w:val="center"/>
          </w:tcPr>
          <w:p w14:paraId="125E998B" w14:textId="77777777" w:rsidR="00637205" w:rsidRPr="00DB5F1C" w:rsidRDefault="00637205" w:rsidP="0022257E">
            <w:pPr>
              <w:jc w:val="center"/>
              <w:rPr>
                <w:b/>
              </w:rPr>
            </w:pPr>
            <w:r w:rsidRPr="00DB5F1C">
              <w:rPr>
                <w:b/>
              </w:rPr>
              <w:t>Document Type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2E160FA" w14:textId="77777777" w:rsidR="0022257E" w:rsidRDefault="00637205" w:rsidP="0022257E">
            <w:pPr>
              <w:jc w:val="center"/>
              <w:rPr>
                <w:b/>
              </w:rPr>
            </w:pPr>
            <w:r w:rsidRPr="00DB5F1C">
              <w:rPr>
                <w:b/>
              </w:rPr>
              <w:t xml:space="preserve">Present </w:t>
            </w:r>
          </w:p>
          <w:p w14:paraId="52351541" w14:textId="6B54E4FB" w:rsidR="00637205" w:rsidRPr="00DB5F1C" w:rsidRDefault="00637205" w:rsidP="0022257E">
            <w:pPr>
              <w:jc w:val="center"/>
              <w:rPr>
                <w:b/>
              </w:rPr>
            </w:pPr>
            <w:r w:rsidRPr="00DB5F1C">
              <w:rPr>
                <w:b/>
                <w:sz w:val="16"/>
              </w:rPr>
              <w:t>(Yes, No, NA)</w:t>
            </w:r>
          </w:p>
        </w:tc>
        <w:tc>
          <w:tcPr>
            <w:tcW w:w="217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D3B73" w14:textId="77777777" w:rsidR="00637205" w:rsidRPr="00DB5F1C" w:rsidRDefault="00637205" w:rsidP="0022257E">
            <w:pPr>
              <w:jc w:val="center"/>
              <w:rPr>
                <w:b/>
              </w:rPr>
            </w:pPr>
            <w:r w:rsidRPr="00DB5F1C">
              <w:rPr>
                <w:b/>
              </w:rPr>
              <w:t xml:space="preserve">Date </w:t>
            </w:r>
            <w:r>
              <w:rPr>
                <w:b/>
              </w:rPr>
              <w:t xml:space="preserve">and version </w:t>
            </w:r>
            <w:r w:rsidRPr="00DB5F1C">
              <w:rPr>
                <w:b/>
              </w:rPr>
              <w:t>of Document</w:t>
            </w:r>
          </w:p>
        </w:tc>
        <w:tc>
          <w:tcPr>
            <w:tcW w:w="13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5E86A4" w14:textId="504D6588" w:rsidR="00637205" w:rsidRPr="00DB5F1C" w:rsidRDefault="00637205" w:rsidP="0022257E">
            <w:pPr>
              <w:jc w:val="center"/>
              <w:rPr>
                <w:b/>
              </w:rPr>
            </w:pPr>
            <w:r w:rsidRPr="00DB5F1C">
              <w:rPr>
                <w:b/>
              </w:rPr>
              <w:t>Comments</w:t>
            </w:r>
          </w:p>
        </w:tc>
      </w:tr>
      <w:tr w:rsidR="00637205" w:rsidRPr="00DB5F1C" w14:paraId="267F8F75" w14:textId="77777777" w:rsidTr="0022257E">
        <w:trPr>
          <w:cantSplit/>
          <w:trHeight w:val="557"/>
          <w:jc w:val="center"/>
        </w:trPr>
        <w:tc>
          <w:tcPr>
            <w:tcW w:w="567" w:type="dxa"/>
            <w:vAlign w:val="center"/>
          </w:tcPr>
          <w:p w14:paraId="18457101" w14:textId="7C17E148" w:rsidR="00637205" w:rsidRPr="00DB5F1C" w:rsidRDefault="007612CA" w:rsidP="0022257E">
            <w:pPr>
              <w:spacing w:before="20" w:after="20" w:line="240" w:lineRule="auto"/>
              <w:ind w:right="0"/>
              <w:jc w:val="center"/>
            </w:pPr>
            <w:r>
              <w:t>1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3B0D02DD" w14:textId="77777777" w:rsidR="00637205" w:rsidRPr="00DB5F1C" w:rsidRDefault="00637205" w:rsidP="00EF09CF">
            <w:pPr>
              <w:spacing w:before="20" w:after="20"/>
            </w:pPr>
            <w:r w:rsidRPr="00DB5F1C">
              <w:t>Signed protocol and amendments (if any) [signed and dated by the Principal Investigator (PI)]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33A768" w14:textId="50490E61" w:rsidR="00637205" w:rsidRPr="00DB5F1C" w:rsidRDefault="00B66B46" w:rsidP="00EF09CF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32A1B6F3" w14:textId="4753310E" w:rsidR="00637205" w:rsidRPr="00223508" w:rsidRDefault="00B66B46" w:rsidP="00EF09CF">
            <w:r>
              <w:t xml:space="preserve">v. 1.1 dated </w:t>
            </w:r>
            <w:r w:rsidR="00D36520">
              <w:t>28 Sep 2020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6293913" w14:textId="724F1A7C" w:rsidR="00637205" w:rsidRPr="00223508" w:rsidRDefault="00637205" w:rsidP="00EF09CF"/>
        </w:tc>
      </w:tr>
      <w:tr w:rsidR="00637205" w:rsidRPr="00DB5F1C" w14:paraId="4224FEFC" w14:textId="77777777" w:rsidTr="0022257E">
        <w:trPr>
          <w:cantSplit/>
          <w:trHeight w:val="557"/>
          <w:jc w:val="center"/>
        </w:trPr>
        <w:tc>
          <w:tcPr>
            <w:tcW w:w="567" w:type="dxa"/>
            <w:vAlign w:val="center"/>
          </w:tcPr>
          <w:p w14:paraId="06AF313B" w14:textId="6AA5DA02" w:rsidR="00637205" w:rsidRPr="00DB5F1C" w:rsidRDefault="007612CA" w:rsidP="0022257E">
            <w:pPr>
              <w:spacing w:before="20" w:after="20" w:line="240" w:lineRule="auto"/>
              <w:ind w:right="0"/>
              <w:jc w:val="center"/>
            </w:pPr>
            <w:r>
              <w:t>2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0A0060FB" w14:textId="77777777" w:rsidR="00637205" w:rsidRPr="00DB5F1C" w:rsidRDefault="00637205" w:rsidP="00EF09CF">
            <w:pPr>
              <w:spacing w:before="20" w:after="20"/>
            </w:pPr>
            <w:r w:rsidRPr="00DB5F1C">
              <w:t>Informed Consent Form (ICF) (including all applicable translations)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B9527AB" w14:textId="5D8DB762" w:rsidR="00637205" w:rsidRPr="00DB5F1C" w:rsidRDefault="00D36520" w:rsidP="00EF09CF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7224C0B0" w14:textId="2A77D5FC" w:rsidR="00637205" w:rsidRPr="00223508" w:rsidRDefault="0099256B" w:rsidP="00EF09CF">
            <w:r>
              <w:t>v. 1.0 dated 04 Feb 2020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1CF20AA" w14:textId="7F345876" w:rsidR="00637205" w:rsidRPr="00DB5F1C" w:rsidRDefault="00637205" w:rsidP="00EF09CF"/>
        </w:tc>
      </w:tr>
      <w:tr w:rsidR="00637205" w:rsidRPr="00DB5F1C" w14:paraId="613EF4EF" w14:textId="77777777" w:rsidTr="0022257E">
        <w:trPr>
          <w:cantSplit/>
          <w:trHeight w:val="297"/>
          <w:jc w:val="center"/>
        </w:trPr>
        <w:tc>
          <w:tcPr>
            <w:tcW w:w="567" w:type="dxa"/>
            <w:vAlign w:val="center"/>
          </w:tcPr>
          <w:p w14:paraId="2056F299" w14:textId="57DB1D9F" w:rsidR="00637205" w:rsidRPr="00DB5F1C" w:rsidRDefault="007612CA" w:rsidP="0022257E">
            <w:pPr>
              <w:spacing w:before="20" w:after="20" w:line="240" w:lineRule="auto"/>
              <w:ind w:right="0"/>
              <w:jc w:val="center"/>
            </w:pPr>
            <w:r>
              <w:t>3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42A5A462" w14:textId="77777777" w:rsidR="00637205" w:rsidRPr="00DB5F1C" w:rsidRDefault="00637205" w:rsidP="00EF09CF">
            <w:pPr>
              <w:spacing w:before="20" w:after="20"/>
            </w:pPr>
            <w:r w:rsidRPr="00DB5F1C">
              <w:t>Other written information given to subjects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7A02468" w14:textId="3C3E6C1D" w:rsidR="00637205" w:rsidRPr="00DB5F1C" w:rsidRDefault="00D36520" w:rsidP="00EF09CF">
            <w:r>
              <w:t>NA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0CF30C46" w14:textId="7C7B985A" w:rsidR="00637205" w:rsidRPr="00DB5F1C" w:rsidRDefault="00637205" w:rsidP="00EF09CF"/>
        </w:tc>
        <w:tc>
          <w:tcPr>
            <w:tcW w:w="1374" w:type="dxa"/>
            <w:shd w:val="clear" w:color="auto" w:fill="auto"/>
            <w:vAlign w:val="center"/>
          </w:tcPr>
          <w:p w14:paraId="779D1BC3" w14:textId="390A6913" w:rsidR="00637205" w:rsidRPr="00922BAB" w:rsidRDefault="00637205" w:rsidP="00EF09CF"/>
        </w:tc>
      </w:tr>
      <w:tr w:rsidR="00637205" w:rsidRPr="00DB5F1C" w14:paraId="398F59EF" w14:textId="77777777" w:rsidTr="0022257E">
        <w:trPr>
          <w:cantSplit/>
          <w:trHeight w:val="557"/>
          <w:jc w:val="center"/>
        </w:trPr>
        <w:tc>
          <w:tcPr>
            <w:tcW w:w="567" w:type="dxa"/>
            <w:vAlign w:val="center"/>
          </w:tcPr>
          <w:p w14:paraId="474760A5" w14:textId="4C553B15" w:rsidR="00637205" w:rsidRPr="00DB5F1C" w:rsidRDefault="007612CA" w:rsidP="0022257E">
            <w:pPr>
              <w:spacing w:before="20" w:after="20" w:line="240" w:lineRule="auto"/>
              <w:ind w:right="0"/>
              <w:jc w:val="center"/>
            </w:pPr>
            <w:r>
              <w:t>4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18538265" w14:textId="7DD643A0" w:rsidR="00637205" w:rsidRPr="00DB5F1C" w:rsidRDefault="00637205" w:rsidP="00EF09CF">
            <w:pPr>
              <w:spacing w:before="20" w:after="20"/>
            </w:pPr>
            <w:r w:rsidRPr="00DB5F1C">
              <w:t>Financial aspects of the clinical trial (i.e.</w:t>
            </w:r>
            <w:r>
              <w:t>,</w:t>
            </w:r>
            <w:r w:rsidRPr="00DB5F1C">
              <w:t xml:space="preserve"> financial agreement between the </w:t>
            </w:r>
            <w:r w:rsidR="008E1214">
              <w:t>site a</w:t>
            </w:r>
            <w:r w:rsidRPr="00DB5F1C">
              <w:t>nd the sponsor)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6BE181C" w14:textId="41C6721F" w:rsidR="00637205" w:rsidRPr="00DB5F1C" w:rsidRDefault="00D36520" w:rsidP="00EF09CF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55AFC595" w14:textId="1FED4232" w:rsidR="00637205" w:rsidRPr="00DB5F1C" w:rsidRDefault="00637205" w:rsidP="00EF09CF"/>
        </w:tc>
        <w:tc>
          <w:tcPr>
            <w:tcW w:w="1374" w:type="dxa"/>
            <w:shd w:val="clear" w:color="auto" w:fill="auto"/>
            <w:vAlign w:val="center"/>
          </w:tcPr>
          <w:p w14:paraId="533BD60C" w14:textId="6C112F62" w:rsidR="00637205" w:rsidRPr="00DB5F1C" w:rsidRDefault="00637205" w:rsidP="00EF09CF"/>
        </w:tc>
      </w:tr>
      <w:tr w:rsidR="00637205" w:rsidRPr="00DB5F1C" w14:paraId="7605A06E" w14:textId="77777777" w:rsidTr="0022257E">
        <w:trPr>
          <w:cantSplit/>
          <w:trHeight w:val="557"/>
          <w:jc w:val="center"/>
        </w:trPr>
        <w:tc>
          <w:tcPr>
            <w:tcW w:w="567" w:type="dxa"/>
            <w:vAlign w:val="center"/>
          </w:tcPr>
          <w:p w14:paraId="176BB4FD" w14:textId="65DCAD71" w:rsidR="00637205" w:rsidRPr="00DB5F1C" w:rsidRDefault="007612CA" w:rsidP="0022257E">
            <w:pPr>
              <w:spacing w:before="20" w:after="20" w:line="240" w:lineRule="auto"/>
              <w:ind w:right="0"/>
              <w:jc w:val="center"/>
            </w:pPr>
            <w:r>
              <w:t>5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1A0B0FB3" w14:textId="443D008D" w:rsidR="00637205" w:rsidRPr="00DB5F1C" w:rsidRDefault="00637205" w:rsidP="00EF09CF">
            <w:pPr>
              <w:spacing w:before="20" w:after="20"/>
            </w:pPr>
            <w:r w:rsidRPr="00DB5F1C">
              <w:t>Dated, documented approval/favourable opinion of Institutional Review Board (IRB)/</w:t>
            </w:r>
            <w:r w:rsidRPr="00F155E6">
              <w:t>Independent Ethics Committee</w:t>
            </w:r>
            <w:r w:rsidRPr="00DB5F1C">
              <w:t xml:space="preserve"> (IEC) of the following:</w:t>
            </w:r>
          </w:p>
          <w:p w14:paraId="35660BF0" w14:textId="734AFB82" w:rsidR="00637205" w:rsidRPr="00DB5F1C" w:rsidRDefault="00637205" w:rsidP="00EF09CF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protocol and any amendments</w:t>
            </w:r>
          </w:p>
          <w:p w14:paraId="26E4BBB9" w14:textId="1E9FA5B6" w:rsidR="00637205" w:rsidRPr="00DB5F1C" w:rsidRDefault="00637205" w:rsidP="00EF09CF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F155E6">
              <w:rPr>
                <w:bCs/>
              </w:rPr>
              <w:t>Case Report Form</w:t>
            </w:r>
            <w:r>
              <w:rPr>
                <w:rStyle w:val="st1"/>
                <w:color w:val="444444"/>
              </w:rPr>
              <w:t xml:space="preserve"> (</w:t>
            </w:r>
            <w:r w:rsidRPr="00DB5F1C">
              <w:t>CRF</w:t>
            </w:r>
            <w:r>
              <w:t>)</w:t>
            </w:r>
            <w:r w:rsidRPr="00DB5F1C">
              <w:t xml:space="preserve"> (if applicable)</w:t>
            </w:r>
          </w:p>
          <w:p w14:paraId="30027143" w14:textId="6DA4F7C7" w:rsidR="00637205" w:rsidRPr="00DB5F1C" w:rsidRDefault="00637205" w:rsidP="00EF09CF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ICF(s) and other consents where applicable</w:t>
            </w:r>
          </w:p>
          <w:p w14:paraId="68BFF500" w14:textId="6CC28420" w:rsidR="00637205" w:rsidRPr="00DB5F1C" w:rsidRDefault="00637205" w:rsidP="00EF09CF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any other written information to be provided to the subject(s)</w:t>
            </w:r>
          </w:p>
          <w:p w14:paraId="2726DCCA" w14:textId="7D53C31F" w:rsidR="00637205" w:rsidRPr="00DB5F1C" w:rsidRDefault="00637205" w:rsidP="00EF09CF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advertisement for subject recruitment (if used)</w:t>
            </w:r>
          </w:p>
          <w:p w14:paraId="18F0F86B" w14:textId="11717413" w:rsidR="00637205" w:rsidRPr="00DB5F1C" w:rsidRDefault="00637205" w:rsidP="00EF09CF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subject compensation (if any)</w:t>
            </w:r>
          </w:p>
          <w:p w14:paraId="6F76DBD6" w14:textId="487EC176" w:rsidR="00637205" w:rsidRPr="00DB5F1C" w:rsidRDefault="00637205" w:rsidP="00EF09CF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any other documents given approval/</w:t>
            </w:r>
            <w:r>
              <w:t xml:space="preserve"> </w:t>
            </w:r>
            <w:r w:rsidRPr="00DB5F1C">
              <w:t>favourable opinion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DC9F12" w14:textId="7514E414" w:rsidR="00637205" w:rsidRPr="00DB5F1C" w:rsidRDefault="00D36520" w:rsidP="00EF09CF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5F55ACA3" w14:textId="541DB4A0" w:rsidR="00637205" w:rsidRPr="007361A0" w:rsidRDefault="005400A8" w:rsidP="00EF09CF">
            <w:r>
              <w:t>EC approval from 09 Sep 2020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49728D1" w14:textId="0B51BD6A" w:rsidR="00637205" w:rsidRPr="007361A0" w:rsidRDefault="00637205" w:rsidP="00EF09CF"/>
        </w:tc>
      </w:tr>
      <w:tr w:rsidR="00637205" w:rsidRPr="00DB5F1C" w14:paraId="5E5B2E89" w14:textId="77777777" w:rsidTr="0022257E">
        <w:trPr>
          <w:cantSplit/>
          <w:trHeight w:val="347"/>
          <w:jc w:val="center"/>
        </w:trPr>
        <w:tc>
          <w:tcPr>
            <w:tcW w:w="567" w:type="dxa"/>
            <w:vAlign w:val="center"/>
          </w:tcPr>
          <w:p w14:paraId="50E8993E" w14:textId="5DE36900" w:rsidR="00637205" w:rsidRPr="00DB5F1C" w:rsidRDefault="007612CA" w:rsidP="0022257E">
            <w:pPr>
              <w:spacing w:before="20" w:after="20" w:line="240" w:lineRule="auto"/>
              <w:ind w:right="0"/>
              <w:jc w:val="center"/>
            </w:pPr>
            <w:r>
              <w:t>6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064BADFA" w14:textId="41D0AD6D" w:rsidR="00637205" w:rsidRPr="00DB5F1C" w:rsidRDefault="00637205" w:rsidP="00EF09CF">
            <w:pPr>
              <w:spacing w:before="20" w:after="20"/>
            </w:pPr>
            <w:r w:rsidRPr="00DB5F1C">
              <w:t>IRB/IEC Composition (Membership)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05E0A1E" w14:textId="3D7EC4C8" w:rsidR="00637205" w:rsidRPr="00DB5F1C" w:rsidRDefault="00D36520" w:rsidP="00EF09CF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52B6E083" w14:textId="16FD212E" w:rsidR="00637205" w:rsidRPr="00DB5F1C" w:rsidRDefault="00637205" w:rsidP="00EF09CF"/>
        </w:tc>
        <w:tc>
          <w:tcPr>
            <w:tcW w:w="1374" w:type="dxa"/>
            <w:shd w:val="clear" w:color="auto" w:fill="auto"/>
            <w:vAlign w:val="center"/>
          </w:tcPr>
          <w:p w14:paraId="4CCFE398" w14:textId="07EEA9CC" w:rsidR="00637205" w:rsidRPr="00DB5F1C" w:rsidRDefault="00637205" w:rsidP="00EF09CF"/>
        </w:tc>
      </w:tr>
      <w:tr w:rsidR="00637205" w:rsidRPr="00DB5F1C" w14:paraId="251C1C1D" w14:textId="77777777" w:rsidTr="0022257E">
        <w:trPr>
          <w:cantSplit/>
          <w:trHeight w:val="557"/>
          <w:jc w:val="center"/>
        </w:trPr>
        <w:tc>
          <w:tcPr>
            <w:tcW w:w="567" w:type="dxa"/>
            <w:vAlign w:val="center"/>
          </w:tcPr>
          <w:p w14:paraId="6B152252" w14:textId="55ECB149" w:rsidR="00637205" w:rsidRPr="00DB5F1C" w:rsidRDefault="007612CA" w:rsidP="0022257E">
            <w:pPr>
              <w:spacing w:before="20" w:after="20" w:line="240" w:lineRule="auto"/>
              <w:ind w:right="0"/>
              <w:jc w:val="center"/>
            </w:pPr>
            <w:r>
              <w:t>7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24D29ADA" w14:textId="7D99F51A" w:rsidR="00637205" w:rsidRPr="00DB5F1C" w:rsidRDefault="00637205" w:rsidP="00EF09CF">
            <w:pPr>
              <w:spacing w:before="20" w:after="20"/>
            </w:pPr>
            <w:r w:rsidRPr="00DB5F1C">
              <w:t>Regulatory Authority (RA) authorization/approval/notification of protocol and amendments (if any) (where required)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8B68CC" w14:textId="43500DB0" w:rsidR="00637205" w:rsidRPr="00DB5F1C" w:rsidRDefault="00D36520" w:rsidP="00EF09CF">
            <w:r>
              <w:t>NA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0CAB10B8" w14:textId="23EDCD4D" w:rsidR="00637205" w:rsidRPr="00677A3A" w:rsidRDefault="00637205" w:rsidP="00EF09CF"/>
        </w:tc>
        <w:tc>
          <w:tcPr>
            <w:tcW w:w="1374" w:type="dxa"/>
            <w:shd w:val="clear" w:color="auto" w:fill="auto"/>
            <w:vAlign w:val="center"/>
          </w:tcPr>
          <w:p w14:paraId="1F5543F0" w14:textId="3BD94E20" w:rsidR="00637205" w:rsidRPr="00DB5F1C" w:rsidRDefault="00637205" w:rsidP="00EF09CF">
            <w:r>
              <w:t>.</w:t>
            </w:r>
          </w:p>
        </w:tc>
      </w:tr>
      <w:tr w:rsidR="00637205" w:rsidRPr="00420B6C" w14:paraId="28421EF9" w14:textId="77777777" w:rsidTr="0022257E">
        <w:trPr>
          <w:cantSplit/>
          <w:trHeight w:val="483"/>
          <w:jc w:val="center"/>
        </w:trPr>
        <w:tc>
          <w:tcPr>
            <w:tcW w:w="567" w:type="dxa"/>
            <w:vAlign w:val="center"/>
          </w:tcPr>
          <w:p w14:paraId="426F5AC7" w14:textId="18636F8E" w:rsidR="00637205" w:rsidRPr="00DB5F1C" w:rsidRDefault="007612CA" w:rsidP="0022257E">
            <w:pPr>
              <w:spacing w:before="20" w:after="20" w:line="240" w:lineRule="auto"/>
              <w:ind w:right="0"/>
              <w:jc w:val="center"/>
            </w:pPr>
            <w:r>
              <w:t>8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44FA60C1" w14:textId="165CE3BA" w:rsidR="00637205" w:rsidRPr="00DB5F1C" w:rsidRDefault="00637205" w:rsidP="00EF09CF">
            <w:pPr>
              <w:spacing w:before="20" w:after="20"/>
            </w:pPr>
            <w:r>
              <w:t>PI</w:t>
            </w:r>
            <w:r w:rsidRPr="00DB5F1C">
              <w:t xml:space="preserve"> current Curriculum Vitae (CV) and documents evidencing qualifications of PI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45EAB7F" w14:textId="7129FB64" w:rsidR="00637205" w:rsidRPr="00DB5F1C" w:rsidRDefault="00D36520" w:rsidP="00EF09CF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6A10995C" w14:textId="12A7345F" w:rsidR="00637205" w:rsidRPr="00DB5F1C" w:rsidRDefault="005400A8" w:rsidP="00EF09CF">
            <w:r>
              <w:t>08 Jun 2020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195D3836" w14:textId="567F5BE8" w:rsidR="00637205" w:rsidRPr="00EF09CF" w:rsidRDefault="00637205" w:rsidP="00EF09CF">
            <w:pPr>
              <w:rPr>
                <w:lang w:val="en-US"/>
              </w:rPr>
            </w:pPr>
          </w:p>
        </w:tc>
      </w:tr>
      <w:tr w:rsidR="00257D79" w:rsidRPr="00DB5F1C" w14:paraId="4785C066" w14:textId="77777777" w:rsidTr="0022257E">
        <w:trPr>
          <w:cantSplit/>
          <w:trHeight w:val="299"/>
          <w:jc w:val="center"/>
        </w:trPr>
        <w:tc>
          <w:tcPr>
            <w:tcW w:w="567" w:type="dxa"/>
            <w:vAlign w:val="center"/>
          </w:tcPr>
          <w:p w14:paraId="20CE6014" w14:textId="7875EF45" w:rsidR="00257D79" w:rsidRDefault="00257D79" w:rsidP="00257D79">
            <w:pPr>
              <w:spacing w:before="20" w:after="20" w:line="240" w:lineRule="auto"/>
              <w:ind w:right="0"/>
              <w:jc w:val="center"/>
            </w:pPr>
            <w:r>
              <w:t>9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2848B596" w14:textId="75461D30" w:rsidR="00257D79" w:rsidRPr="00DB5F1C" w:rsidRDefault="00257D79" w:rsidP="00257D79">
            <w:pPr>
              <w:spacing w:before="20" w:after="20"/>
            </w:pPr>
            <w:r>
              <w:t>eCRF training date completion and access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6AF890" w14:textId="729E1F17" w:rsidR="00257D79" w:rsidRPr="00DB5F1C" w:rsidRDefault="00D36520" w:rsidP="00257D79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0ACE6137" w14:textId="3390E213" w:rsidR="00257D79" w:rsidRPr="00DB5F1C" w:rsidRDefault="005400A8" w:rsidP="00257D79">
            <w:r>
              <w:t>Training performed on 11 Jun 2021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2A743799" w14:textId="77777777" w:rsidR="00257D79" w:rsidRPr="00DB5F1C" w:rsidRDefault="00257D79" w:rsidP="00257D79"/>
        </w:tc>
      </w:tr>
      <w:tr w:rsidR="00257D79" w:rsidRPr="00DB5F1C" w14:paraId="4237EC02" w14:textId="77777777" w:rsidTr="0022257E">
        <w:trPr>
          <w:cantSplit/>
          <w:trHeight w:val="299"/>
          <w:jc w:val="center"/>
        </w:trPr>
        <w:tc>
          <w:tcPr>
            <w:tcW w:w="567" w:type="dxa"/>
            <w:vAlign w:val="center"/>
          </w:tcPr>
          <w:p w14:paraId="7110DCAF" w14:textId="5F691D4E" w:rsidR="00257D79" w:rsidRPr="00DB5F1C" w:rsidRDefault="00257D79" w:rsidP="00257D79">
            <w:pPr>
              <w:spacing w:before="20" w:after="20" w:line="240" w:lineRule="auto"/>
              <w:ind w:right="0"/>
              <w:jc w:val="center"/>
            </w:pPr>
            <w:r w:rsidRPr="00DB5F1C">
              <w:t>1</w:t>
            </w:r>
            <w:r>
              <w:t>0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2EEF281A" w14:textId="04992506" w:rsidR="00257D79" w:rsidRPr="00DB5F1C" w:rsidRDefault="00257D79" w:rsidP="00257D79">
            <w:pPr>
              <w:spacing w:before="20" w:after="20"/>
            </w:pPr>
            <w:r w:rsidRPr="00DB5F1C">
              <w:t>Laboratory Reference Ranges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E2311B" w14:textId="371BA79F" w:rsidR="00257D79" w:rsidRPr="00DB5F1C" w:rsidRDefault="00D36520" w:rsidP="00257D79">
            <w:r>
              <w:t>NA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2B82B379" w14:textId="74834940" w:rsidR="00257D79" w:rsidRPr="00DB5F1C" w:rsidRDefault="00257D79" w:rsidP="00257D79"/>
        </w:tc>
        <w:tc>
          <w:tcPr>
            <w:tcW w:w="1374" w:type="dxa"/>
            <w:shd w:val="clear" w:color="auto" w:fill="auto"/>
            <w:vAlign w:val="center"/>
          </w:tcPr>
          <w:p w14:paraId="502BFA8E" w14:textId="6CD64E35" w:rsidR="00257D79" w:rsidRPr="00DB5F1C" w:rsidRDefault="00257D79" w:rsidP="00257D79"/>
        </w:tc>
      </w:tr>
      <w:tr w:rsidR="00257D79" w:rsidRPr="00DB5F1C" w14:paraId="65C946EA" w14:textId="77777777" w:rsidTr="0022257E">
        <w:trPr>
          <w:cantSplit/>
          <w:trHeight w:val="1052"/>
          <w:jc w:val="center"/>
        </w:trPr>
        <w:tc>
          <w:tcPr>
            <w:tcW w:w="567" w:type="dxa"/>
            <w:vAlign w:val="center"/>
          </w:tcPr>
          <w:p w14:paraId="7665DB12" w14:textId="5E962143" w:rsidR="00257D79" w:rsidRPr="00DB5F1C" w:rsidRDefault="00257D79" w:rsidP="00257D79">
            <w:pPr>
              <w:spacing w:before="20" w:after="20" w:line="240" w:lineRule="auto"/>
              <w:ind w:right="0"/>
              <w:jc w:val="center"/>
            </w:pPr>
            <w:r w:rsidRPr="00DB5F1C">
              <w:lastRenderedPageBreak/>
              <w:t>1</w:t>
            </w:r>
            <w:r>
              <w:t>1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3C923348" w14:textId="77777777" w:rsidR="00257D79" w:rsidRPr="00DB5F1C" w:rsidRDefault="00257D79" w:rsidP="00257D79">
            <w:pPr>
              <w:spacing w:before="20" w:after="20"/>
            </w:pPr>
            <w:r w:rsidRPr="00DB5F1C">
              <w:t>Medical/laboratory/technical procedures/tests (where required)</w:t>
            </w:r>
          </w:p>
          <w:p w14:paraId="4FC620CE" w14:textId="022E117A" w:rsidR="00257D79" w:rsidRPr="00DB5F1C" w:rsidRDefault="00257D79" w:rsidP="00257D79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certification or</w:t>
            </w:r>
          </w:p>
          <w:p w14:paraId="7EE55BE5" w14:textId="3C6134EF" w:rsidR="00257D79" w:rsidRPr="00DB5F1C" w:rsidRDefault="00257D79" w:rsidP="00257D79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accreditation or</w:t>
            </w:r>
          </w:p>
          <w:p w14:paraId="400350F5" w14:textId="783896D4" w:rsidR="00257D79" w:rsidRPr="00DB5F1C" w:rsidRDefault="00257D79" w:rsidP="00257D79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established quality control and/or external quality assessment or</w:t>
            </w:r>
          </w:p>
          <w:p w14:paraId="5A45AF14" w14:textId="2DFF4A56" w:rsidR="00257D79" w:rsidRPr="00DB5F1C" w:rsidRDefault="00257D79" w:rsidP="00257D79">
            <w:pPr>
              <w:widowControl/>
              <w:numPr>
                <w:ilvl w:val="0"/>
                <w:numId w:val="14"/>
              </w:numPr>
              <w:spacing w:before="20" w:after="20" w:line="240" w:lineRule="auto"/>
              <w:ind w:left="300" w:right="0" w:hanging="267"/>
            </w:pPr>
            <w:r w:rsidRPr="00DB5F1C">
              <w:t>other validation (where required)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5A7792" w14:textId="3AFA58C0" w:rsidR="00257D79" w:rsidRPr="00DB5F1C" w:rsidRDefault="00D36520" w:rsidP="00257D79">
            <w:r>
              <w:t>NA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3F30D42E" w14:textId="554CFE4B" w:rsidR="00257D79" w:rsidRPr="00DB5F1C" w:rsidRDefault="00257D79" w:rsidP="00257D79"/>
        </w:tc>
        <w:tc>
          <w:tcPr>
            <w:tcW w:w="1374" w:type="dxa"/>
            <w:shd w:val="clear" w:color="auto" w:fill="auto"/>
            <w:vAlign w:val="center"/>
          </w:tcPr>
          <w:p w14:paraId="21DAE67E" w14:textId="77777777" w:rsidR="00257D79" w:rsidRPr="00DB5F1C" w:rsidRDefault="00257D79" w:rsidP="00257D79"/>
        </w:tc>
      </w:tr>
      <w:tr w:rsidR="00257D79" w:rsidRPr="00DB5F1C" w14:paraId="373D1339" w14:textId="77777777" w:rsidTr="0022257E">
        <w:trPr>
          <w:cantSplit/>
          <w:trHeight w:val="896"/>
          <w:jc w:val="center"/>
        </w:trPr>
        <w:tc>
          <w:tcPr>
            <w:tcW w:w="567" w:type="dxa"/>
            <w:vAlign w:val="center"/>
          </w:tcPr>
          <w:p w14:paraId="75B2625C" w14:textId="4086DEB5" w:rsidR="00257D79" w:rsidRPr="00DB5F1C" w:rsidRDefault="00257D79" w:rsidP="00257D79">
            <w:pPr>
              <w:spacing w:before="20" w:after="20" w:line="240" w:lineRule="auto"/>
              <w:ind w:right="0"/>
              <w:jc w:val="center"/>
            </w:pPr>
            <w:r w:rsidRPr="00DB5F1C">
              <w:t>1</w:t>
            </w:r>
            <w:r>
              <w:t>2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57745E14" w14:textId="35D3A0E1" w:rsidR="00257D79" w:rsidRPr="00DB5F1C" w:rsidRDefault="00257D79" w:rsidP="00257D79">
            <w:pPr>
              <w:spacing w:before="20" w:after="20"/>
            </w:pPr>
            <w:r w:rsidRPr="00DB5F1C">
              <w:t xml:space="preserve">Instructions for handling, storage, package, dispensing and disposition of investigational </w:t>
            </w:r>
            <w:r>
              <w:t>device</w:t>
            </w:r>
            <w:r w:rsidRPr="00DB5F1C">
              <w:t>(s) and clinical trial related materials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64A0C72" w14:textId="312B9D5C" w:rsidR="00257D79" w:rsidRPr="00DB5F1C" w:rsidRDefault="00D36520" w:rsidP="00257D79">
            <w:r>
              <w:t>NA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01CC2977" w14:textId="6095E198" w:rsidR="00257D79" w:rsidRPr="00DB5F1C" w:rsidRDefault="00257D79" w:rsidP="00257D79"/>
        </w:tc>
        <w:tc>
          <w:tcPr>
            <w:tcW w:w="1374" w:type="dxa"/>
            <w:shd w:val="clear" w:color="auto" w:fill="auto"/>
            <w:vAlign w:val="center"/>
          </w:tcPr>
          <w:p w14:paraId="105F689D" w14:textId="70FC7728" w:rsidR="00257D79" w:rsidRPr="00DB5F1C" w:rsidRDefault="00257D79" w:rsidP="00257D79"/>
        </w:tc>
      </w:tr>
      <w:tr w:rsidR="00257D79" w:rsidRPr="00DB5F1C" w14:paraId="5E9755C2" w14:textId="77777777" w:rsidTr="0022257E">
        <w:trPr>
          <w:cantSplit/>
          <w:trHeight w:val="413"/>
          <w:jc w:val="center"/>
        </w:trPr>
        <w:tc>
          <w:tcPr>
            <w:tcW w:w="567" w:type="dxa"/>
            <w:vAlign w:val="center"/>
          </w:tcPr>
          <w:p w14:paraId="3D17476D" w14:textId="111A97A7" w:rsidR="00257D79" w:rsidRPr="00DB5F1C" w:rsidRDefault="00257D79" w:rsidP="00257D79">
            <w:pPr>
              <w:tabs>
                <w:tab w:val="num" w:pos="360"/>
              </w:tabs>
              <w:spacing w:before="20" w:after="20" w:line="240" w:lineRule="auto"/>
              <w:ind w:right="0"/>
              <w:jc w:val="center"/>
            </w:pPr>
            <w:r w:rsidRPr="00DB5F1C">
              <w:t>1</w:t>
            </w:r>
            <w:r>
              <w:t>3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411BF2A5" w14:textId="77777777" w:rsidR="00257D79" w:rsidRPr="00DB5F1C" w:rsidRDefault="00257D79" w:rsidP="00257D79">
            <w:pPr>
              <w:spacing w:before="20" w:after="20"/>
            </w:pPr>
            <w:r>
              <w:t>Decoding procedures for blinded trials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3879CF" w14:textId="7140A391" w:rsidR="00257D79" w:rsidRPr="00E71AA0" w:rsidRDefault="00D36520" w:rsidP="00257D79">
            <w:r>
              <w:t>NA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59A5DA2E" w14:textId="23C10B1A" w:rsidR="00257D79" w:rsidRPr="00DB5F1C" w:rsidRDefault="00257D79" w:rsidP="00257D79"/>
        </w:tc>
        <w:tc>
          <w:tcPr>
            <w:tcW w:w="1374" w:type="dxa"/>
            <w:shd w:val="clear" w:color="auto" w:fill="auto"/>
            <w:vAlign w:val="center"/>
          </w:tcPr>
          <w:p w14:paraId="4AB00AB3" w14:textId="20742BCD" w:rsidR="00257D79" w:rsidRPr="00E71AA0" w:rsidRDefault="00257D79" w:rsidP="00257D79"/>
        </w:tc>
      </w:tr>
      <w:tr w:rsidR="00257D79" w:rsidRPr="00DB5F1C" w14:paraId="78C57A56" w14:textId="77777777" w:rsidTr="0022257E">
        <w:trPr>
          <w:cantSplit/>
          <w:trHeight w:val="413"/>
          <w:jc w:val="center"/>
        </w:trPr>
        <w:tc>
          <w:tcPr>
            <w:tcW w:w="567" w:type="dxa"/>
            <w:vAlign w:val="center"/>
          </w:tcPr>
          <w:p w14:paraId="6EC1E06B" w14:textId="4438A999" w:rsidR="00257D79" w:rsidRPr="00DB5F1C" w:rsidRDefault="00257D79" w:rsidP="00257D79">
            <w:pPr>
              <w:tabs>
                <w:tab w:val="num" w:pos="360"/>
              </w:tabs>
              <w:spacing w:before="20" w:after="20" w:line="240" w:lineRule="auto"/>
              <w:ind w:right="0"/>
              <w:jc w:val="center"/>
            </w:pPr>
            <w:r w:rsidRPr="00DB5F1C">
              <w:t>1</w:t>
            </w:r>
            <w:r>
              <w:t>4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1ECB6D1F" w14:textId="67103CC9" w:rsidR="00257D79" w:rsidRPr="00DB5F1C" w:rsidRDefault="00257D79" w:rsidP="00257D79">
            <w:pPr>
              <w:spacing w:before="20" w:after="20"/>
            </w:pPr>
            <w:r>
              <w:t>Qualification</w:t>
            </w:r>
            <w:r w:rsidRPr="00DB5F1C">
              <w:t xml:space="preserve"> site assessment report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2608A9" w14:textId="742D24B6" w:rsidR="00257D79" w:rsidRPr="00DB5F1C" w:rsidRDefault="002F131A" w:rsidP="00257D79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372749C2" w14:textId="57860BBE" w:rsidR="00257D79" w:rsidRPr="00DB5F1C" w:rsidRDefault="002F131A" w:rsidP="00257D79">
            <w:r>
              <w:t>Site assessment performed on 11 Sep 2020</w:t>
            </w:r>
            <w:bookmarkStart w:id="0" w:name="_GoBack"/>
            <w:bookmarkEnd w:id="0"/>
          </w:p>
        </w:tc>
        <w:tc>
          <w:tcPr>
            <w:tcW w:w="1374" w:type="dxa"/>
            <w:shd w:val="clear" w:color="auto" w:fill="auto"/>
            <w:vAlign w:val="center"/>
          </w:tcPr>
          <w:p w14:paraId="794575CF" w14:textId="701318B9" w:rsidR="00257D79" w:rsidRPr="00DB5F1C" w:rsidRDefault="00257D79" w:rsidP="00257D79"/>
        </w:tc>
      </w:tr>
      <w:tr w:rsidR="00257D79" w:rsidRPr="00DB5F1C" w14:paraId="67C13066" w14:textId="77777777" w:rsidTr="0022257E">
        <w:trPr>
          <w:cantSplit/>
          <w:trHeight w:val="297"/>
          <w:jc w:val="center"/>
        </w:trPr>
        <w:tc>
          <w:tcPr>
            <w:tcW w:w="567" w:type="dxa"/>
            <w:vAlign w:val="center"/>
          </w:tcPr>
          <w:p w14:paraId="4AF32410" w14:textId="4CCF3ACF" w:rsidR="00257D79" w:rsidRPr="00DB5F1C" w:rsidRDefault="00257D79" w:rsidP="00257D79">
            <w:pPr>
              <w:spacing w:before="20" w:after="20" w:line="240" w:lineRule="auto"/>
              <w:ind w:right="0"/>
              <w:jc w:val="center"/>
            </w:pPr>
            <w:r>
              <w:t>15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6CBB4629" w14:textId="3A3BC402" w:rsidR="00257D79" w:rsidRPr="00DB5F1C" w:rsidRDefault="00257D79" w:rsidP="00257D79">
            <w:pPr>
              <w:spacing w:before="20" w:after="20"/>
            </w:pPr>
            <w:r w:rsidRPr="00DB5F1C">
              <w:t>Verification that site initiation activities have been completed with no outstanding issues</w:t>
            </w:r>
            <w:r>
              <w:t xml:space="preserve"> (including Site Duty Delegation Log)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77F969E" w14:textId="57CFE703" w:rsidR="00257D79" w:rsidRPr="00DB5F1C" w:rsidRDefault="00D36520" w:rsidP="00257D79">
            <w:r>
              <w:t>Yes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24C211D4" w14:textId="27A873CF" w:rsidR="00257D79" w:rsidRPr="00DB5F1C" w:rsidRDefault="00257D79" w:rsidP="00257D79"/>
        </w:tc>
        <w:tc>
          <w:tcPr>
            <w:tcW w:w="1374" w:type="dxa"/>
            <w:shd w:val="clear" w:color="auto" w:fill="auto"/>
            <w:vAlign w:val="center"/>
          </w:tcPr>
          <w:p w14:paraId="4432B11B" w14:textId="046F96C2" w:rsidR="00257D79" w:rsidRPr="00DB5F1C" w:rsidRDefault="00257D79" w:rsidP="00257D79"/>
        </w:tc>
      </w:tr>
      <w:tr w:rsidR="00637205" w:rsidRPr="0099188B" w14:paraId="13C30910" w14:textId="77777777" w:rsidTr="0022257E">
        <w:trPr>
          <w:cantSplit/>
          <w:trHeight w:val="695"/>
          <w:jc w:val="center"/>
        </w:trPr>
        <w:tc>
          <w:tcPr>
            <w:tcW w:w="567" w:type="dxa"/>
            <w:vAlign w:val="center"/>
          </w:tcPr>
          <w:p w14:paraId="7E1EFFA8" w14:textId="0DAD94AE" w:rsidR="00637205" w:rsidRPr="00DB5F1C" w:rsidRDefault="00257D79" w:rsidP="0022257E">
            <w:pPr>
              <w:spacing w:before="20" w:after="20" w:line="240" w:lineRule="auto"/>
              <w:ind w:right="0"/>
              <w:jc w:val="center"/>
            </w:pPr>
            <w:r>
              <w:t>16</w:t>
            </w:r>
          </w:p>
        </w:tc>
        <w:tc>
          <w:tcPr>
            <w:tcW w:w="4097" w:type="dxa"/>
            <w:shd w:val="clear" w:color="auto" w:fill="auto"/>
            <w:vAlign w:val="center"/>
          </w:tcPr>
          <w:p w14:paraId="4AF68E3B" w14:textId="428FF105" w:rsidR="00637205" w:rsidRPr="00FD1D51" w:rsidRDefault="00637205" w:rsidP="0017556A">
            <w:pPr>
              <w:autoSpaceDE w:val="0"/>
              <w:autoSpaceDN w:val="0"/>
              <w:adjustRightInd w:val="0"/>
              <w:spacing w:before="20" w:after="20"/>
            </w:pPr>
            <w:r w:rsidRPr="00DB5F1C">
              <w:t>If additional local requirements for investigational site activation exist, documented verification that all l</w:t>
            </w:r>
            <w:r>
              <w:t>ocal requirements have been met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FBB5A14" w14:textId="5DDE4950" w:rsidR="00637205" w:rsidRPr="00DB5F1C" w:rsidRDefault="00D36520" w:rsidP="00EF09CF">
            <w:r>
              <w:t>NA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1DE9BE00" w14:textId="36CEF67C" w:rsidR="00637205" w:rsidRPr="0099188B" w:rsidRDefault="00637205" w:rsidP="00EF09CF"/>
        </w:tc>
        <w:tc>
          <w:tcPr>
            <w:tcW w:w="1374" w:type="dxa"/>
            <w:shd w:val="clear" w:color="auto" w:fill="auto"/>
            <w:vAlign w:val="center"/>
          </w:tcPr>
          <w:p w14:paraId="673C6A33" w14:textId="122249A2" w:rsidR="00637205" w:rsidRPr="00EF09CF" w:rsidRDefault="00637205" w:rsidP="00EF09CF">
            <w:pPr>
              <w:rPr>
                <w:lang w:val="en-US"/>
              </w:rPr>
            </w:pPr>
          </w:p>
        </w:tc>
      </w:tr>
    </w:tbl>
    <w:p w14:paraId="1425220E" w14:textId="77777777" w:rsidR="00CA7DC9" w:rsidRDefault="00CA7DC9" w:rsidP="0022257E">
      <w:pPr>
        <w:ind w:right="0"/>
        <w:rPr>
          <w:lang w:val="en-US"/>
        </w:rPr>
      </w:pPr>
    </w:p>
    <w:p w14:paraId="7E1F1E0C" w14:textId="77777777" w:rsidR="00651A5C" w:rsidRDefault="00651A5C" w:rsidP="0022257E">
      <w:pPr>
        <w:ind w:right="0"/>
        <w:rPr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276"/>
        <w:gridCol w:w="3119"/>
        <w:gridCol w:w="1417"/>
        <w:gridCol w:w="2156"/>
      </w:tblGrid>
      <w:tr w:rsidR="006D230A" w14:paraId="0AD1ED5C" w14:textId="77777777" w:rsidTr="00B66B46">
        <w:trPr>
          <w:trHeight w:val="454"/>
          <w:tblHeader/>
        </w:trPr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87AB07" w14:textId="77777777" w:rsidR="006D230A" w:rsidRPr="000957EE" w:rsidRDefault="006D230A" w:rsidP="00B66B46">
            <w:pPr>
              <w:jc w:val="center"/>
            </w:pPr>
            <w:r w:rsidRPr="000957EE">
              <w:br w:type="page"/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B90E73" w14:textId="77777777" w:rsidR="006D230A" w:rsidRDefault="006D230A" w:rsidP="00B66B46">
            <w:pPr>
              <w:jc w:val="center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6C22A0" w14:textId="77777777" w:rsidR="006D230A" w:rsidRDefault="006D230A" w:rsidP="00B66B46">
            <w:pPr>
              <w:jc w:val="center"/>
              <w:rPr>
                <w:b/>
              </w:rPr>
            </w:pPr>
            <w:r>
              <w:rPr>
                <w:b/>
              </w:rPr>
              <w:t>Name and Surname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792D97" w14:textId="77777777" w:rsidR="006D230A" w:rsidRDefault="006D230A" w:rsidP="00B66B46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D6CF0C" w14:textId="77777777" w:rsidR="006D230A" w:rsidRDefault="006D230A" w:rsidP="00B66B46">
            <w:pPr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6D230A" w14:paraId="0B1797C7" w14:textId="77777777" w:rsidTr="00B66B46">
        <w:trPr>
          <w:trHeight w:val="454"/>
        </w:trPr>
        <w:tc>
          <w:tcPr>
            <w:tcW w:w="1809" w:type="dxa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vAlign w:val="center"/>
            <w:hideMark/>
          </w:tcPr>
          <w:p w14:paraId="328B8869" w14:textId="77777777" w:rsidR="006D230A" w:rsidRDefault="006D230A" w:rsidP="00B66B46">
            <w:r>
              <w:t>Written by: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14:paraId="2DFD0182" w14:textId="33AF5921" w:rsidR="006D230A" w:rsidRDefault="00D36520" w:rsidP="00B66B46">
            <w:pPr>
              <w:jc w:val="center"/>
            </w:pPr>
            <w:r>
              <w:t>CRA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14:paraId="5E2F9824" w14:textId="68FB235F" w:rsidR="006D230A" w:rsidRDefault="00D36520" w:rsidP="00B66B46">
            <w:pPr>
              <w:jc w:val="center"/>
            </w:pPr>
            <w:r>
              <w:t>Adam Kogut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14:paraId="62EC7498" w14:textId="77777777" w:rsidR="006D230A" w:rsidRDefault="006D230A" w:rsidP="00B66B46">
            <w:pPr>
              <w:jc w:val="center"/>
            </w:pPr>
          </w:p>
        </w:tc>
        <w:tc>
          <w:tcPr>
            <w:tcW w:w="2156" w:type="dxa"/>
            <w:tcBorders>
              <w:top w:val="single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14:paraId="2441CB0E" w14:textId="77777777" w:rsidR="006D230A" w:rsidRDefault="006D230A" w:rsidP="00B66B46">
            <w:pPr>
              <w:jc w:val="center"/>
            </w:pPr>
          </w:p>
        </w:tc>
      </w:tr>
      <w:tr w:rsidR="006D230A" w14:paraId="028B027D" w14:textId="77777777" w:rsidTr="00B66B46">
        <w:trPr>
          <w:trHeight w:val="454"/>
        </w:trPr>
        <w:tc>
          <w:tcPr>
            <w:tcW w:w="1809" w:type="dxa"/>
            <w:tcBorders>
              <w:top w:val="dashed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266FE8" w14:textId="77777777" w:rsidR="006D230A" w:rsidRDefault="006D230A" w:rsidP="00B66B46">
            <w:r>
              <w:t>Approved by:</w:t>
            </w:r>
          </w:p>
        </w:tc>
        <w:tc>
          <w:tcPr>
            <w:tcW w:w="1276" w:type="dxa"/>
            <w:tcBorders>
              <w:top w:val="dash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9FDD1E" w14:textId="77777777" w:rsidR="006D230A" w:rsidRDefault="006D230A" w:rsidP="00B66B46">
            <w:pPr>
              <w:jc w:val="center"/>
            </w:pPr>
          </w:p>
        </w:tc>
        <w:tc>
          <w:tcPr>
            <w:tcW w:w="3119" w:type="dxa"/>
            <w:tcBorders>
              <w:top w:val="dash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F28676" w14:textId="77777777" w:rsidR="006D230A" w:rsidRDefault="006D230A" w:rsidP="00B66B46">
            <w:pPr>
              <w:jc w:val="center"/>
            </w:pPr>
          </w:p>
        </w:tc>
        <w:tc>
          <w:tcPr>
            <w:tcW w:w="1417" w:type="dxa"/>
            <w:tcBorders>
              <w:top w:val="dash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1D5069" w14:textId="77777777" w:rsidR="006D230A" w:rsidRDefault="006D230A" w:rsidP="00B66B46">
            <w:pPr>
              <w:jc w:val="center"/>
            </w:pPr>
          </w:p>
        </w:tc>
        <w:tc>
          <w:tcPr>
            <w:tcW w:w="2156" w:type="dxa"/>
            <w:tcBorders>
              <w:top w:val="dash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28310" w14:textId="77777777" w:rsidR="006D230A" w:rsidRDefault="006D230A" w:rsidP="00B66B46">
            <w:pPr>
              <w:jc w:val="center"/>
            </w:pPr>
          </w:p>
        </w:tc>
      </w:tr>
    </w:tbl>
    <w:p w14:paraId="018436FD" w14:textId="3B21DADE" w:rsidR="00CA7DC9" w:rsidRDefault="00CA7DC9" w:rsidP="0022257E">
      <w:pPr>
        <w:ind w:right="0"/>
        <w:rPr>
          <w:lang w:val="en-US"/>
        </w:rPr>
      </w:pPr>
    </w:p>
    <w:p w14:paraId="1CD63883" w14:textId="77777777" w:rsidR="0022257E" w:rsidRPr="004453F1" w:rsidRDefault="0022257E" w:rsidP="0022257E">
      <w:pPr>
        <w:ind w:right="0"/>
        <w:rPr>
          <w:lang w:val="en-US"/>
        </w:rPr>
      </w:pPr>
    </w:p>
    <w:p w14:paraId="725A494A" w14:textId="77777777" w:rsidR="00987CBD" w:rsidRPr="0022257E" w:rsidRDefault="00987CBD" w:rsidP="00507A94">
      <w:pPr>
        <w:ind w:left="-567"/>
        <w:rPr>
          <w:sz w:val="2"/>
          <w:szCs w:val="2"/>
        </w:rPr>
      </w:pPr>
    </w:p>
    <w:sectPr w:rsidR="00987CBD" w:rsidRPr="0022257E" w:rsidSect="004E604D">
      <w:headerReference w:type="default" r:id="rId12"/>
      <w:footerReference w:type="default" r:id="rId13"/>
      <w:pgSz w:w="11907" w:h="16840" w:code="9"/>
      <w:pgMar w:top="1418" w:right="1134" w:bottom="1134" w:left="1134" w:header="680" w:footer="62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2B1EEB" w14:textId="77777777" w:rsidR="00B66B46" w:rsidRDefault="00B66B46">
      <w:r>
        <w:separator/>
      </w:r>
    </w:p>
  </w:endnote>
  <w:endnote w:type="continuationSeparator" w:id="0">
    <w:p w14:paraId="7FFF8B83" w14:textId="77777777" w:rsidR="00B66B46" w:rsidRDefault="00B66B46">
      <w:r>
        <w:continuationSeparator/>
      </w:r>
    </w:p>
  </w:endnote>
  <w:endnote w:type="continuationNotice" w:id="1">
    <w:p w14:paraId="7336C91B" w14:textId="77777777" w:rsidR="00B66B46" w:rsidRDefault="00B66B4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jc w:val="center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19"/>
      <w:gridCol w:w="534"/>
      <w:gridCol w:w="2142"/>
      <w:gridCol w:w="2144"/>
    </w:tblGrid>
    <w:tr w:rsidR="00B66B46" w14:paraId="4FC2D31A" w14:textId="77777777" w:rsidTr="004E604D">
      <w:trPr>
        <w:cantSplit/>
        <w:jc w:val="center"/>
      </w:trPr>
      <w:tc>
        <w:tcPr>
          <w:tcW w:w="2500" w:type="pct"/>
        </w:tcPr>
        <w:p w14:paraId="3947987F" w14:textId="1A1DBF27" w:rsidR="00B66B46" w:rsidRPr="004E604D" w:rsidRDefault="00B66B46" w:rsidP="0022257E">
          <w:pPr>
            <w:spacing w:before="20" w:after="20" w:line="240" w:lineRule="auto"/>
            <w:ind w:right="0"/>
          </w:pPr>
          <w:r w:rsidRPr="004E604D">
            <w:rPr>
              <w:b/>
              <w:bCs/>
            </w:rPr>
            <w:t>FRM 33-22</w:t>
          </w:r>
          <w:r w:rsidRPr="004E604D">
            <w:rPr>
              <w:bCs/>
            </w:rPr>
            <w:t xml:space="preserve">, rev.0 dated </w:t>
          </w:r>
          <w:r>
            <w:rPr>
              <w:bCs/>
            </w:rPr>
            <w:t>15/03/2021</w:t>
          </w:r>
          <w:r w:rsidRPr="004E604D">
            <w:rPr>
              <w:bCs/>
            </w:rPr>
            <w:t xml:space="preserve"> - Company: HQ</w:t>
          </w:r>
        </w:p>
      </w:tc>
      <w:tc>
        <w:tcPr>
          <w:tcW w:w="277" w:type="pct"/>
        </w:tcPr>
        <w:p w14:paraId="0AB2173F" w14:textId="77777777" w:rsidR="00B66B46" w:rsidRPr="004E604D" w:rsidRDefault="00B66B46" w:rsidP="0022257E">
          <w:pPr>
            <w:spacing w:before="20" w:after="20"/>
            <w:ind w:right="0"/>
            <w:jc w:val="right"/>
          </w:pPr>
        </w:p>
      </w:tc>
      <w:tc>
        <w:tcPr>
          <w:tcW w:w="1111" w:type="pct"/>
        </w:tcPr>
        <w:p w14:paraId="6D32723F" w14:textId="77777777" w:rsidR="00B66B46" w:rsidRPr="004E604D" w:rsidRDefault="00B66B46" w:rsidP="0022257E">
          <w:pPr>
            <w:spacing w:before="20" w:after="20"/>
            <w:ind w:right="0"/>
          </w:pPr>
        </w:p>
      </w:tc>
      <w:tc>
        <w:tcPr>
          <w:tcW w:w="1112" w:type="pct"/>
        </w:tcPr>
        <w:p w14:paraId="4355DB17" w14:textId="77777777" w:rsidR="00B66B46" w:rsidRPr="004E604D" w:rsidRDefault="00B66B46" w:rsidP="0022257E">
          <w:pPr>
            <w:spacing w:before="20" w:after="20" w:line="240" w:lineRule="auto"/>
            <w:ind w:right="0"/>
            <w:jc w:val="right"/>
          </w:pPr>
          <w:r w:rsidRPr="004E604D">
            <w:t xml:space="preserve">Page </w:t>
          </w:r>
          <w:r w:rsidRPr="004E604D">
            <w:fldChar w:fldCharType="begin"/>
          </w:r>
          <w:r w:rsidRPr="004E604D">
            <w:instrText xml:space="preserve"> PAGE </w:instrText>
          </w:r>
          <w:r w:rsidRPr="004E604D">
            <w:fldChar w:fldCharType="separate"/>
          </w:r>
          <w:r w:rsidR="002F131A">
            <w:rPr>
              <w:noProof/>
            </w:rPr>
            <w:t>2</w:t>
          </w:r>
          <w:r w:rsidRPr="004E604D">
            <w:fldChar w:fldCharType="end"/>
          </w:r>
          <w:r w:rsidRPr="004E604D">
            <w:t xml:space="preserve"> of </w:t>
          </w:r>
          <w:r w:rsidRPr="004E604D">
            <w:fldChar w:fldCharType="begin"/>
          </w:r>
          <w:r w:rsidRPr="004E604D">
            <w:instrText xml:space="preserve"> NUMPAGES </w:instrText>
          </w:r>
          <w:r w:rsidRPr="004E604D">
            <w:fldChar w:fldCharType="separate"/>
          </w:r>
          <w:r w:rsidR="002F131A">
            <w:rPr>
              <w:noProof/>
            </w:rPr>
            <w:t>2</w:t>
          </w:r>
          <w:r w:rsidRPr="004E604D">
            <w:fldChar w:fldCharType="end"/>
          </w:r>
        </w:p>
      </w:tc>
    </w:tr>
  </w:tbl>
  <w:p w14:paraId="00296CCF" w14:textId="77777777" w:rsidR="00B66B46" w:rsidRPr="004E604D" w:rsidRDefault="00B66B46" w:rsidP="003B508B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B9ACBC" w14:textId="77777777" w:rsidR="00B66B46" w:rsidRDefault="00B66B46">
      <w:r>
        <w:separator/>
      </w:r>
    </w:p>
  </w:footnote>
  <w:footnote w:type="continuationSeparator" w:id="0">
    <w:p w14:paraId="0EA9678C" w14:textId="77777777" w:rsidR="00B66B46" w:rsidRDefault="00B66B46">
      <w:r>
        <w:continuationSeparator/>
      </w:r>
    </w:p>
  </w:footnote>
  <w:footnote w:type="continuationNotice" w:id="1">
    <w:p w14:paraId="30A996A9" w14:textId="77777777" w:rsidR="00B66B46" w:rsidRDefault="00B66B4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0"/>
      <w:gridCol w:w="8509"/>
    </w:tblGrid>
    <w:tr w:rsidR="00B66B46" w:rsidRPr="00CC1A3B" w14:paraId="7184759B" w14:textId="77777777" w:rsidTr="004E604D">
      <w:trPr>
        <w:cantSplit/>
        <w:trHeight w:val="907"/>
        <w:jc w:val="center"/>
      </w:trPr>
      <w:tc>
        <w:tcPr>
          <w:tcW w:w="586" w:type="pct"/>
          <w:vAlign w:val="center"/>
        </w:tcPr>
        <w:p w14:paraId="21581937" w14:textId="77777777" w:rsidR="00B66B46" w:rsidRPr="00CC4BFE" w:rsidRDefault="00B66B46" w:rsidP="00050780">
          <w:pPr>
            <w:pStyle w:val="Heading3"/>
          </w:pPr>
          <w:r>
            <w:object w:dxaOrig="888" w:dyaOrig="696" w14:anchorId="07FF930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4.35pt;height:34.7pt" o:ole="" fillcolor="window">
                <v:imagedata r:id="rId1" o:title=""/>
              </v:shape>
              <o:OLEObject Type="Embed" ProgID="MSDraw" ShapeID="_x0000_i1025" DrawAspect="Content" ObjectID="_1559978674" r:id="rId2"/>
            </w:object>
          </w:r>
        </w:p>
      </w:tc>
      <w:tc>
        <w:tcPr>
          <w:tcW w:w="4414" w:type="pct"/>
          <w:vAlign w:val="center"/>
        </w:tcPr>
        <w:p w14:paraId="4BCC23C1" w14:textId="77777777" w:rsidR="00B66B46" w:rsidRPr="007F302A" w:rsidRDefault="00B66B46" w:rsidP="0019306B">
          <w:pPr>
            <w:pStyle w:val="Header"/>
            <w:ind w:right="0"/>
            <w:jc w:val="right"/>
            <w:rPr>
              <w:b/>
              <w:bCs/>
              <w:sz w:val="32"/>
              <w:szCs w:val="32"/>
            </w:rPr>
          </w:pPr>
          <w:r w:rsidRPr="007F302A">
            <w:rPr>
              <w:b/>
              <w:bCs/>
              <w:sz w:val="32"/>
              <w:szCs w:val="32"/>
            </w:rPr>
            <w:t>Green Light Approval for Site Activation</w:t>
          </w:r>
        </w:p>
      </w:tc>
    </w:tr>
  </w:tbl>
  <w:p w14:paraId="01A0BAFE" w14:textId="77777777" w:rsidR="00B66B46" w:rsidRPr="004E604D" w:rsidRDefault="00B66B46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53A8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D4B39B5"/>
    <w:multiLevelType w:val="hybridMultilevel"/>
    <w:tmpl w:val="C4F69044"/>
    <w:lvl w:ilvl="0" w:tplc="85D8294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614A36"/>
    <w:multiLevelType w:val="multilevel"/>
    <w:tmpl w:val="9B104C8A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">
    <w:nsid w:val="1D742B12"/>
    <w:multiLevelType w:val="hybridMultilevel"/>
    <w:tmpl w:val="2632C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D81A14"/>
    <w:multiLevelType w:val="multilevel"/>
    <w:tmpl w:val="13CCC7F6"/>
    <w:lvl w:ilvl="0">
      <w:start w:val="1"/>
      <w:numFmt w:val="decimal"/>
      <w:pStyle w:val="Heading1numbered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</w:rPr>
    </w:lvl>
    <w:lvl w:ilvl="1">
      <w:start w:val="1"/>
      <w:numFmt w:val="decimal"/>
      <w:pStyle w:val="Heading2numbered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3.%1.%2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32D7296C"/>
    <w:multiLevelType w:val="hybridMultilevel"/>
    <w:tmpl w:val="A93E4200"/>
    <w:lvl w:ilvl="0" w:tplc="6406912A">
      <w:start w:val="1"/>
      <w:numFmt w:val="bullet"/>
      <w:pStyle w:val="Normal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3A4C3171"/>
    <w:multiLevelType w:val="hybridMultilevel"/>
    <w:tmpl w:val="0BE219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751345"/>
    <w:multiLevelType w:val="hybridMultilevel"/>
    <w:tmpl w:val="C5700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56421B"/>
    <w:multiLevelType w:val="hybridMultilevel"/>
    <w:tmpl w:val="7E00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BD471D"/>
    <w:multiLevelType w:val="singleLevel"/>
    <w:tmpl w:val="D6668A42"/>
    <w:lvl w:ilvl="0">
      <w:start w:val="1"/>
      <w:numFmt w:val="bullet"/>
      <w:pStyle w:val="Heading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>
    <w:nsid w:val="61000E30"/>
    <w:multiLevelType w:val="hybridMultilevel"/>
    <w:tmpl w:val="F79824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5497EE1"/>
    <w:multiLevelType w:val="singleLevel"/>
    <w:tmpl w:val="A74EF69E"/>
    <w:lvl w:ilvl="0">
      <w:start w:val="1"/>
      <w:numFmt w:val="decimal"/>
      <w:pStyle w:val="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68926E67"/>
    <w:multiLevelType w:val="singleLevel"/>
    <w:tmpl w:val="6D9C5E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>
    <w:nsid w:val="72E16DD6"/>
    <w:multiLevelType w:val="hybridMultilevel"/>
    <w:tmpl w:val="0B3EB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2"/>
  </w:num>
  <w:num w:numId="4">
    <w:abstractNumId w:val="9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3"/>
  </w:num>
  <w:num w:numId="10">
    <w:abstractNumId w:val="13"/>
  </w:num>
  <w:num w:numId="11">
    <w:abstractNumId w:val="1"/>
  </w:num>
  <w:num w:numId="12">
    <w:abstractNumId w:val="6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457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_Doc_Font_List_Name" w:val="___Arial"/>
    <w:docVar w:name="EN_Lib_Name_List_Name" w:val="18moondrink Copy.enl23MdL endnote library.enl"/>
    <w:docVar w:name="EN_Main_Body_Style_Name" w:val="Numbered"/>
  </w:docVars>
  <w:rsids>
    <w:rsidRoot w:val="001A6C72"/>
    <w:rsid w:val="000124E2"/>
    <w:rsid w:val="000151F6"/>
    <w:rsid w:val="000217BF"/>
    <w:rsid w:val="00022BD0"/>
    <w:rsid w:val="00043176"/>
    <w:rsid w:val="00050780"/>
    <w:rsid w:val="00053E8A"/>
    <w:rsid w:val="000738FC"/>
    <w:rsid w:val="0007744C"/>
    <w:rsid w:val="0009181B"/>
    <w:rsid w:val="000B2D4F"/>
    <w:rsid w:val="000B4728"/>
    <w:rsid w:val="000C36D7"/>
    <w:rsid w:val="000D6633"/>
    <w:rsid w:val="000F573C"/>
    <w:rsid w:val="00104409"/>
    <w:rsid w:val="00106DC5"/>
    <w:rsid w:val="00171393"/>
    <w:rsid w:val="0017556A"/>
    <w:rsid w:val="00184A99"/>
    <w:rsid w:val="00186E89"/>
    <w:rsid w:val="0019306B"/>
    <w:rsid w:val="0019389E"/>
    <w:rsid w:val="001A553D"/>
    <w:rsid w:val="001A6C72"/>
    <w:rsid w:val="001C07E3"/>
    <w:rsid w:val="001C3C75"/>
    <w:rsid w:val="001C4FD7"/>
    <w:rsid w:val="001D0128"/>
    <w:rsid w:val="001E1971"/>
    <w:rsid w:val="00206804"/>
    <w:rsid w:val="0022257E"/>
    <w:rsid w:val="00236F3C"/>
    <w:rsid w:val="00250ACF"/>
    <w:rsid w:val="00257D79"/>
    <w:rsid w:val="00262D2C"/>
    <w:rsid w:val="00263798"/>
    <w:rsid w:val="00275B32"/>
    <w:rsid w:val="00286F7A"/>
    <w:rsid w:val="002A6701"/>
    <w:rsid w:val="002E4829"/>
    <w:rsid w:val="002F131A"/>
    <w:rsid w:val="002F73D2"/>
    <w:rsid w:val="00316CF4"/>
    <w:rsid w:val="003416A5"/>
    <w:rsid w:val="003630A0"/>
    <w:rsid w:val="00365E9C"/>
    <w:rsid w:val="003908D3"/>
    <w:rsid w:val="00390ECB"/>
    <w:rsid w:val="003B0310"/>
    <w:rsid w:val="003B508B"/>
    <w:rsid w:val="003C6BA2"/>
    <w:rsid w:val="003C7EEE"/>
    <w:rsid w:val="003D1AFA"/>
    <w:rsid w:val="003E4AF9"/>
    <w:rsid w:val="003E56A9"/>
    <w:rsid w:val="003E71DD"/>
    <w:rsid w:val="003F2AF7"/>
    <w:rsid w:val="004501E0"/>
    <w:rsid w:val="00457299"/>
    <w:rsid w:val="00475981"/>
    <w:rsid w:val="00481CB2"/>
    <w:rsid w:val="004843D1"/>
    <w:rsid w:val="00494D11"/>
    <w:rsid w:val="004B35AF"/>
    <w:rsid w:val="004B4519"/>
    <w:rsid w:val="004B486C"/>
    <w:rsid w:val="004B6C91"/>
    <w:rsid w:val="004C3682"/>
    <w:rsid w:val="004E18F4"/>
    <w:rsid w:val="004E548F"/>
    <w:rsid w:val="004E604D"/>
    <w:rsid w:val="004F120A"/>
    <w:rsid w:val="0050428F"/>
    <w:rsid w:val="00507A94"/>
    <w:rsid w:val="0051542F"/>
    <w:rsid w:val="00521CF1"/>
    <w:rsid w:val="005400A8"/>
    <w:rsid w:val="00545ADD"/>
    <w:rsid w:val="0056076C"/>
    <w:rsid w:val="00564A98"/>
    <w:rsid w:val="00580BD8"/>
    <w:rsid w:val="005959EE"/>
    <w:rsid w:val="005A42B9"/>
    <w:rsid w:val="005A7E85"/>
    <w:rsid w:val="005B287B"/>
    <w:rsid w:val="005B7559"/>
    <w:rsid w:val="005C5945"/>
    <w:rsid w:val="005D6ADC"/>
    <w:rsid w:val="005E3C77"/>
    <w:rsid w:val="005E635C"/>
    <w:rsid w:val="006157DC"/>
    <w:rsid w:val="00637205"/>
    <w:rsid w:val="00642AD9"/>
    <w:rsid w:val="006443C8"/>
    <w:rsid w:val="00647595"/>
    <w:rsid w:val="00651A5C"/>
    <w:rsid w:val="00672F4E"/>
    <w:rsid w:val="0069474F"/>
    <w:rsid w:val="006C43C8"/>
    <w:rsid w:val="006D02F6"/>
    <w:rsid w:val="006D230A"/>
    <w:rsid w:val="006D4A60"/>
    <w:rsid w:val="006E3AA6"/>
    <w:rsid w:val="006F5C38"/>
    <w:rsid w:val="0070102D"/>
    <w:rsid w:val="007040F9"/>
    <w:rsid w:val="00706169"/>
    <w:rsid w:val="00726C9A"/>
    <w:rsid w:val="007612CA"/>
    <w:rsid w:val="00766485"/>
    <w:rsid w:val="00787023"/>
    <w:rsid w:val="0079634F"/>
    <w:rsid w:val="007D25AA"/>
    <w:rsid w:val="007F05C1"/>
    <w:rsid w:val="007F302A"/>
    <w:rsid w:val="008173E2"/>
    <w:rsid w:val="00840F33"/>
    <w:rsid w:val="00845386"/>
    <w:rsid w:val="008568F4"/>
    <w:rsid w:val="00864C75"/>
    <w:rsid w:val="00894845"/>
    <w:rsid w:val="008A14BC"/>
    <w:rsid w:val="008A191B"/>
    <w:rsid w:val="008A5E3A"/>
    <w:rsid w:val="008B58E6"/>
    <w:rsid w:val="008D51B1"/>
    <w:rsid w:val="008E1214"/>
    <w:rsid w:val="008E2D4B"/>
    <w:rsid w:val="008F7418"/>
    <w:rsid w:val="00910D8B"/>
    <w:rsid w:val="009115DC"/>
    <w:rsid w:val="009472E6"/>
    <w:rsid w:val="00951303"/>
    <w:rsid w:val="009559A1"/>
    <w:rsid w:val="00957FB7"/>
    <w:rsid w:val="0096506D"/>
    <w:rsid w:val="00970DFC"/>
    <w:rsid w:val="00982B34"/>
    <w:rsid w:val="00987CBD"/>
    <w:rsid w:val="00990918"/>
    <w:rsid w:val="0099256B"/>
    <w:rsid w:val="009A63DB"/>
    <w:rsid w:val="009B0E02"/>
    <w:rsid w:val="009D45D5"/>
    <w:rsid w:val="009E5F91"/>
    <w:rsid w:val="00A1089A"/>
    <w:rsid w:val="00A264DF"/>
    <w:rsid w:val="00A36262"/>
    <w:rsid w:val="00A463E1"/>
    <w:rsid w:val="00A46ED1"/>
    <w:rsid w:val="00AA391F"/>
    <w:rsid w:val="00AB0193"/>
    <w:rsid w:val="00AD1395"/>
    <w:rsid w:val="00B221C8"/>
    <w:rsid w:val="00B63519"/>
    <w:rsid w:val="00B66B46"/>
    <w:rsid w:val="00B9374C"/>
    <w:rsid w:val="00BC2221"/>
    <w:rsid w:val="00BC5AD9"/>
    <w:rsid w:val="00BE7C19"/>
    <w:rsid w:val="00BF5D20"/>
    <w:rsid w:val="00C04459"/>
    <w:rsid w:val="00C12A70"/>
    <w:rsid w:val="00C26DBC"/>
    <w:rsid w:val="00C517F9"/>
    <w:rsid w:val="00C61DA0"/>
    <w:rsid w:val="00C67B7C"/>
    <w:rsid w:val="00C73F7B"/>
    <w:rsid w:val="00C7779F"/>
    <w:rsid w:val="00C856FC"/>
    <w:rsid w:val="00CA0F9A"/>
    <w:rsid w:val="00CA7DC9"/>
    <w:rsid w:val="00CB01FE"/>
    <w:rsid w:val="00CB5BA0"/>
    <w:rsid w:val="00CC5701"/>
    <w:rsid w:val="00CD3CFB"/>
    <w:rsid w:val="00CD54C0"/>
    <w:rsid w:val="00CE1D22"/>
    <w:rsid w:val="00CE406A"/>
    <w:rsid w:val="00CF3402"/>
    <w:rsid w:val="00CF3DFC"/>
    <w:rsid w:val="00CF5363"/>
    <w:rsid w:val="00D15173"/>
    <w:rsid w:val="00D36520"/>
    <w:rsid w:val="00D46165"/>
    <w:rsid w:val="00D55542"/>
    <w:rsid w:val="00D55877"/>
    <w:rsid w:val="00D677FA"/>
    <w:rsid w:val="00D86013"/>
    <w:rsid w:val="00DA08B3"/>
    <w:rsid w:val="00DA5C3C"/>
    <w:rsid w:val="00DB0278"/>
    <w:rsid w:val="00DB23FE"/>
    <w:rsid w:val="00DB490C"/>
    <w:rsid w:val="00DB5185"/>
    <w:rsid w:val="00DC5CB1"/>
    <w:rsid w:val="00DD09C2"/>
    <w:rsid w:val="00DD0CD6"/>
    <w:rsid w:val="00DE5EDF"/>
    <w:rsid w:val="00DF37A6"/>
    <w:rsid w:val="00DF7A53"/>
    <w:rsid w:val="00E12FA2"/>
    <w:rsid w:val="00E35483"/>
    <w:rsid w:val="00E4043C"/>
    <w:rsid w:val="00E516F8"/>
    <w:rsid w:val="00E853D3"/>
    <w:rsid w:val="00E97D5E"/>
    <w:rsid w:val="00EB3E4E"/>
    <w:rsid w:val="00EC1D0F"/>
    <w:rsid w:val="00EC67BE"/>
    <w:rsid w:val="00EF09CF"/>
    <w:rsid w:val="00EF3498"/>
    <w:rsid w:val="00F012FC"/>
    <w:rsid w:val="00F05AE2"/>
    <w:rsid w:val="00F111D2"/>
    <w:rsid w:val="00F14D54"/>
    <w:rsid w:val="00F14FC3"/>
    <w:rsid w:val="00F21344"/>
    <w:rsid w:val="00F75752"/>
    <w:rsid w:val="00F77048"/>
    <w:rsid w:val="00F80316"/>
    <w:rsid w:val="00FA0FF7"/>
    <w:rsid w:val="00FA340E"/>
    <w:rsid w:val="00FB6E44"/>
    <w:rsid w:val="00FC41F1"/>
    <w:rsid w:val="00FC6C64"/>
    <w:rsid w:val="00FD7DCD"/>
    <w:rsid w:val="00FE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9"/>
    <o:shapelayout v:ext="edit">
      <o:idmap v:ext="edit" data="1"/>
    </o:shapelayout>
  </w:shapeDefaults>
  <w:doNotEmbedSmartTags/>
  <w:decimalSymbol w:val=","/>
  <w:listSeparator w:val=";"/>
  <w14:docId w14:val="48FB6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Default Paragraph Font" w:uiPriority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542"/>
    <w:pPr>
      <w:widowControl w:val="0"/>
      <w:spacing w:line="264" w:lineRule="auto"/>
      <w:ind w:right="-115"/>
    </w:pPr>
    <w:rPr>
      <w:rFonts w:ascii="Arial" w:hAnsi="Arial" w:cs="Arial"/>
      <w:color w:val="000000"/>
      <w:spacing w:val="-3"/>
      <w:lang w:val="en-GB"/>
    </w:rPr>
  </w:style>
  <w:style w:type="paragraph" w:styleId="Heading1">
    <w:name w:val="heading 1"/>
    <w:basedOn w:val="Normal"/>
    <w:next w:val="Normal"/>
    <w:qFormat/>
    <w:rsid w:val="00D55542"/>
    <w:pPr>
      <w:keepNext/>
      <w:spacing w:line="312" w:lineRule="auto"/>
      <w:ind w:right="0"/>
      <w:jc w:val="center"/>
      <w:outlineLvl w:val="0"/>
    </w:pPr>
    <w:rPr>
      <w:b/>
      <w:bCs/>
      <w:noProof/>
      <w:color w:val="auto"/>
      <w:spacing w:val="0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rsid w:val="00D55542"/>
    <w:pPr>
      <w:keepNext/>
      <w:spacing w:before="60" w:after="60"/>
      <w:ind w:right="0"/>
      <w:outlineLvl w:val="1"/>
    </w:pPr>
    <w:rPr>
      <w:b/>
      <w:bCs/>
      <w:noProof/>
      <w:color w:val="auto"/>
      <w:spacing w:val="0"/>
      <w:sz w:val="22"/>
      <w:szCs w:val="22"/>
      <w:lang w:val="en-US"/>
    </w:rPr>
  </w:style>
  <w:style w:type="paragraph" w:styleId="Heading3">
    <w:name w:val="heading 3"/>
    <w:basedOn w:val="Normal"/>
    <w:next w:val="Normal"/>
    <w:qFormat/>
    <w:rsid w:val="00D55542"/>
    <w:pPr>
      <w:keepNext/>
      <w:ind w:right="0"/>
      <w:outlineLvl w:val="2"/>
    </w:pPr>
    <w:rPr>
      <w:i/>
      <w:iCs/>
      <w:color w:val="auto"/>
    </w:rPr>
  </w:style>
  <w:style w:type="paragraph" w:styleId="Heading4">
    <w:name w:val="heading 4"/>
    <w:basedOn w:val="Normal"/>
    <w:next w:val="Normal"/>
    <w:autoRedefine/>
    <w:qFormat/>
    <w:rsid w:val="00D55542"/>
    <w:pPr>
      <w:keepNext/>
      <w:numPr>
        <w:numId w:val="4"/>
      </w:numPr>
      <w:suppressAutoHyphens/>
      <w:spacing w:line="288" w:lineRule="auto"/>
      <w:outlineLvl w:val="3"/>
    </w:pPr>
  </w:style>
  <w:style w:type="paragraph" w:styleId="Heading5">
    <w:name w:val="heading 5"/>
    <w:basedOn w:val="Normal"/>
    <w:next w:val="Normal"/>
    <w:qFormat/>
    <w:rsid w:val="00D55542"/>
    <w:pPr>
      <w:keepNext/>
      <w:suppressAutoHyphens/>
      <w:spacing w:line="288" w:lineRule="auto"/>
      <w:outlineLvl w:val="4"/>
    </w:pPr>
    <w:rPr>
      <w:b/>
      <w:bCs/>
      <w:caps/>
      <w:sz w:val="30"/>
      <w:szCs w:val="30"/>
    </w:rPr>
  </w:style>
  <w:style w:type="paragraph" w:styleId="Heading6">
    <w:name w:val="heading 6"/>
    <w:basedOn w:val="Normal"/>
    <w:next w:val="Normal"/>
    <w:qFormat/>
    <w:rsid w:val="00D55542"/>
    <w:pPr>
      <w:keepNext/>
      <w:spacing w:line="312" w:lineRule="auto"/>
      <w:ind w:right="0"/>
      <w:outlineLvl w:val="5"/>
    </w:pPr>
    <w:rPr>
      <w:b/>
      <w:bCs/>
      <w:caps/>
      <w:noProof/>
      <w:color w:val="auto"/>
      <w:spacing w:val="0"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rsid w:val="00D55542"/>
    <w:pPr>
      <w:keepNext/>
      <w:suppressAutoHyphens/>
      <w:outlineLvl w:val="6"/>
    </w:pPr>
    <w:rPr>
      <w:b/>
      <w:bCs/>
      <w:caps/>
    </w:rPr>
  </w:style>
  <w:style w:type="paragraph" w:styleId="Heading8">
    <w:name w:val="heading 8"/>
    <w:basedOn w:val="Normal"/>
    <w:next w:val="Normal"/>
    <w:qFormat/>
    <w:rsid w:val="00D55542"/>
    <w:pPr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rsid w:val="00D55542"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">
    <w:name w:val="Numbered"/>
    <w:basedOn w:val="Normal"/>
    <w:autoRedefine/>
    <w:rsid w:val="00D55542"/>
    <w:pPr>
      <w:numPr>
        <w:numId w:val="2"/>
      </w:numPr>
      <w:tabs>
        <w:tab w:val="left" w:pos="900"/>
      </w:tabs>
      <w:spacing w:line="288" w:lineRule="auto"/>
    </w:pPr>
    <w:rPr>
      <w:color w:val="auto"/>
      <w:spacing w:val="0"/>
    </w:rPr>
  </w:style>
  <w:style w:type="paragraph" w:styleId="ListBullet">
    <w:name w:val="List Bullet"/>
    <w:basedOn w:val="Normal"/>
    <w:autoRedefine/>
    <w:rsid w:val="00D55542"/>
    <w:pPr>
      <w:numPr>
        <w:numId w:val="3"/>
      </w:numPr>
    </w:pPr>
  </w:style>
  <w:style w:type="paragraph" w:customStyle="1" w:styleId="Titel1">
    <w:name w:val="Titel1"/>
    <w:rsid w:val="00D55542"/>
    <w:pPr>
      <w:spacing w:line="312" w:lineRule="auto"/>
      <w:jc w:val="center"/>
    </w:pPr>
    <w:rPr>
      <w:rFonts w:ascii="Arial" w:hAnsi="Arial" w:cs="Arial"/>
      <w:b/>
      <w:bCs/>
      <w:caps/>
      <w:noProof/>
      <w:sz w:val="32"/>
      <w:szCs w:val="32"/>
    </w:rPr>
  </w:style>
  <w:style w:type="paragraph" w:customStyle="1" w:styleId="Headerbold">
    <w:name w:val="Header bold"/>
    <w:basedOn w:val="Normal"/>
    <w:next w:val="Normal"/>
    <w:rsid w:val="00D55542"/>
    <w:pPr>
      <w:ind w:right="-113"/>
    </w:pPr>
    <w:rPr>
      <w:b/>
      <w:bCs/>
      <w:i/>
      <w:iCs/>
    </w:rPr>
  </w:style>
  <w:style w:type="paragraph" w:customStyle="1" w:styleId="Headerleft">
    <w:name w:val="Header left"/>
    <w:basedOn w:val="Normal"/>
    <w:rsid w:val="00D55542"/>
    <w:pPr>
      <w:ind w:right="0"/>
    </w:pPr>
  </w:style>
  <w:style w:type="paragraph" w:customStyle="1" w:styleId="Headerright">
    <w:name w:val="Header right"/>
    <w:basedOn w:val="Normal"/>
    <w:rsid w:val="00D55542"/>
    <w:pPr>
      <w:ind w:right="0"/>
      <w:jc w:val="right"/>
    </w:pPr>
  </w:style>
  <w:style w:type="paragraph" w:styleId="TOC1">
    <w:name w:val="toc 1"/>
    <w:basedOn w:val="Normal"/>
    <w:next w:val="Normal"/>
    <w:autoRedefine/>
    <w:semiHidden/>
    <w:rsid w:val="00D55542"/>
    <w:pPr>
      <w:tabs>
        <w:tab w:val="right" w:pos="9360"/>
      </w:tabs>
      <w:suppressAutoHyphens/>
      <w:spacing w:before="240"/>
      <w:ind w:left="720" w:right="720" w:hanging="720"/>
    </w:pPr>
    <w:rPr>
      <w:noProof/>
    </w:rPr>
  </w:style>
  <w:style w:type="paragraph" w:styleId="TOC2">
    <w:name w:val="toc 2"/>
    <w:basedOn w:val="Normal"/>
    <w:next w:val="Normal"/>
    <w:autoRedefine/>
    <w:semiHidden/>
    <w:rsid w:val="00D55542"/>
    <w:pPr>
      <w:tabs>
        <w:tab w:val="right" w:pos="9360"/>
      </w:tabs>
      <w:suppressAutoHyphens/>
      <w:ind w:left="1008" w:right="720" w:hanging="720"/>
    </w:pPr>
    <w:rPr>
      <w:noProof/>
    </w:rPr>
  </w:style>
  <w:style w:type="paragraph" w:styleId="TOC3">
    <w:name w:val="toc 3"/>
    <w:basedOn w:val="Normal"/>
    <w:next w:val="Normal"/>
    <w:autoRedefine/>
    <w:semiHidden/>
    <w:rsid w:val="00D55542"/>
    <w:pPr>
      <w:tabs>
        <w:tab w:val="left" w:pos="1008"/>
        <w:tab w:val="right" w:pos="9360"/>
      </w:tabs>
      <w:suppressAutoHyphens/>
      <w:ind w:left="1440" w:right="720" w:hanging="720"/>
    </w:pPr>
    <w:rPr>
      <w:noProof/>
    </w:rPr>
  </w:style>
  <w:style w:type="paragraph" w:customStyle="1" w:styleId="NormalinTable">
    <w:name w:val="Normal in Table"/>
    <w:basedOn w:val="Normal"/>
    <w:rsid w:val="00D555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right="0"/>
    </w:pPr>
  </w:style>
  <w:style w:type="paragraph" w:customStyle="1" w:styleId="Heading2numbered">
    <w:name w:val="Heading 2 numbered"/>
    <w:basedOn w:val="Heading2"/>
    <w:next w:val="Normal"/>
    <w:rsid w:val="00D55542"/>
    <w:pPr>
      <w:numPr>
        <w:ilvl w:val="1"/>
        <w:numId w:val="6"/>
      </w:numPr>
    </w:pPr>
  </w:style>
  <w:style w:type="paragraph" w:customStyle="1" w:styleId="Heading3numbered">
    <w:name w:val="Heading 3 numbered"/>
    <w:basedOn w:val="Heading3"/>
    <w:next w:val="Normal"/>
    <w:rsid w:val="00D55542"/>
    <w:pPr>
      <w:numPr>
        <w:ilvl w:val="2"/>
        <w:numId w:val="6"/>
      </w:numPr>
      <w:spacing w:before="6" w:after="6"/>
    </w:pPr>
  </w:style>
  <w:style w:type="paragraph" w:styleId="Footer">
    <w:name w:val="footer"/>
    <w:basedOn w:val="Normal"/>
    <w:rsid w:val="00D55542"/>
    <w:pPr>
      <w:suppressAutoHyphens/>
    </w:pPr>
    <w:rPr>
      <w:i/>
      <w:iCs/>
      <w:sz w:val="16"/>
      <w:szCs w:val="16"/>
    </w:rPr>
  </w:style>
  <w:style w:type="character" w:styleId="PageNumber">
    <w:name w:val="page number"/>
    <w:basedOn w:val="DefaultParagraphFont"/>
    <w:rsid w:val="00D55542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rsid w:val="00D55542"/>
    <w:rPr>
      <w:color w:val="0000FF"/>
      <w:u w:val="single"/>
    </w:rPr>
  </w:style>
  <w:style w:type="paragraph" w:styleId="Title">
    <w:name w:val="Title"/>
    <w:basedOn w:val="Normal"/>
    <w:qFormat/>
    <w:rsid w:val="00D55542"/>
    <w:pPr>
      <w:spacing w:before="240" w:after="60"/>
      <w:ind w:right="-113"/>
      <w:outlineLvl w:val="0"/>
    </w:pPr>
    <w:rPr>
      <w:b/>
      <w:bCs/>
      <w:kern w:val="28"/>
      <w:sz w:val="32"/>
      <w:szCs w:val="32"/>
    </w:rPr>
  </w:style>
  <w:style w:type="paragraph" w:styleId="FootnoteText">
    <w:name w:val="footnote text"/>
    <w:basedOn w:val="Normal"/>
    <w:semiHidden/>
    <w:rsid w:val="00D55542"/>
    <w:pPr>
      <w:suppressAutoHyphens/>
    </w:pPr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D55542"/>
    <w:rPr>
      <w:rFonts w:ascii="Arial" w:hAnsi="Arial" w:cs="Arial"/>
      <w:sz w:val="18"/>
      <w:szCs w:val="18"/>
      <w:vertAlign w:val="superscript"/>
      <w:lang w:val="en-US"/>
    </w:rPr>
  </w:style>
  <w:style w:type="paragraph" w:customStyle="1" w:styleId="Normal8pt">
    <w:name w:val="Normal 8pt"/>
    <w:basedOn w:val="Normal"/>
    <w:rsid w:val="00D55542"/>
    <w:pPr>
      <w:framePr w:w="2169" w:hSpace="181" w:wrap="auto" w:vAnchor="page" w:hAnchor="page" w:x="9072" w:y="2449"/>
      <w:spacing w:line="240" w:lineRule="auto"/>
      <w:ind w:right="-113"/>
    </w:pPr>
    <w:rPr>
      <w:sz w:val="16"/>
      <w:szCs w:val="16"/>
    </w:rPr>
  </w:style>
  <w:style w:type="paragraph" w:customStyle="1" w:styleId="Heading1numbered">
    <w:name w:val="Heading 1 numbered"/>
    <w:basedOn w:val="Heading1"/>
    <w:next w:val="Normal"/>
    <w:rsid w:val="00D55542"/>
    <w:pPr>
      <w:numPr>
        <w:numId w:val="6"/>
      </w:numPr>
    </w:pPr>
  </w:style>
  <w:style w:type="paragraph" w:customStyle="1" w:styleId="NormalBulleted">
    <w:name w:val="Normal Bulleted"/>
    <w:basedOn w:val="Normal"/>
    <w:rsid w:val="00D55542"/>
    <w:pPr>
      <w:numPr>
        <w:numId w:val="5"/>
      </w:numPr>
      <w:ind w:left="357" w:right="0" w:hanging="357"/>
    </w:pPr>
  </w:style>
  <w:style w:type="paragraph" w:customStyle="1" w:styleId="Titleinframe">
    <w:name w:val="Title in frame"/>
    <w:basedOn w:val="Title"/>
    <w:rsid w:val="00D55542"/>
    <w:pPr>
      <w:spacing w:before="0" w:after="0" w:line="240" w:lineRule="auto"/>
    </w:pPr>
    <w:rPr>
      <w:caps/>
    </w:rPr>
  </w:style>
  <w:style w:type="paragraph" w:styleId="Header">
    <w:name w:val="header"/>
    <w:basedOn w:val="Normal"/>
    <w:link w:val="HeaderChar"/>
    <w:rsid w:val="00D5554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D55542"/>
    <w:pPr>
      <w:jc w:val="center"/>
    </w:pPr>
    <w:rPr>
      <w:sz w:val="16"/>
      <w:szCs w:val="16"/>
    </w:rPr>
  </w:style>
  <w:style w:type="paragraph" w:customStyle="1" w:styleId="Reminder">
    <w:name w:val="Reminder"/>
    <w:basedOn w:val="Normal"/>
    <w:rsid w:val="00D55542"/>
    <w:pPr>
      <w:tabs>
        <w:tab w:val="left" w:pos="851"/>
      </w:tabs>
    </w:pPr>
    <w:rPr>
      <w:color w:val="FF0000"/>
      <w:sz w:val="18"/>
      <w:szCs w:val="18"/>
    </w:rPr>
  </w:style>
  <w:style w:type="character" w:styleId="CommentReference">
    <w:name w:val="annotation reference"/>
    <w:basedOn w:val="DefaultParagraphFont"/>
    <w:rsid w:val="005959EE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59EE"/>
  </w:style>
  <w:style w:type="character" w:customStyle="1" w:styleId="CommentTextChar">
    <w:name w:val="Comment Text Char"/>
    <w:basedOn w:val="DefaultParagraphFont"/>
    <w:link w:val="CommentText"/>
    <w:rsid w:val="005959EE"/>
    <w:rPr>
      <w:rFonts w:ascii="Arial" w:hAnsi="Arial" w:cs="Arial"/>
      <w:color w:val="000000"/>
      <w:spacing w:val="-3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5959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959EE"/>
    <w:rPr>
      <w:rFonts w:ascii="Arial" w:hAnsi="Arial" w:cs="Arial"/>
      <w:b/>
      <w:bCs/>
      <w:color w:val="000000"/>
      <w:spacing w:val="-3"/>
      <w:lang w:val="en-GB"/>
    </w:rPr>
  </w:style>
  <w:style w:type="paragraph" w:styleId="BalloonText">
    <w:name w:val="Balloon Text"/>
    <w:basedOn w:val="Normal"/>
    <w:link w:val="BalloonTextChar"/>
    <w:rsid w:val="005959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959EE"/>
    <w:rPr>
      <w:rFonts w:ascii="Tahoma" w:hAnsi="Tahoma" w:cs="Tahoma"/>
      <w:color w:val="000000"/>
      <w:spacing w:val="-3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A191B"/>
    <w:pPr>
      <w:ind w:left="720"/>
      <w:contextualSpacing/>
    </w:pPr>
  </w:style>
  <w:style w:type="table" w:styleId="TableGrid">
    <w:name w:val="Table Grid"/>
    <w:basedOn w:val="TableNormal"/>
    <w:rsid w:val="00106D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rsid w:val="0019306B"/>
    <w:rPr>
      <w:rFonts w:ascii="Arial" w:hAnsi="Arial" w:cs="Arial"/>
      <w:color w:val="000000"/>
      <w:spacing w:val="-3"/>
      <w:lang w:val="en-GB"/>
    </w:rPr>
  </w:style>
  <w:style w:type="character" w:customStyle="1" w:styleId="st1">
    <w:name w:val="st1"/>
    <w:rsid w:val="0063720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Default Paragraph Font" w:uiPriority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542"/>
    <w:pPr>
      <w:widowControl w:val="0"/>
      <w:spacing w:line="264" w:lineRule="auto"/>
      <w:ind w:right="-115"/>
    </w:pPr>
    <w:rPr>
      <w:rFonts w:ascii="Arial" w:hAnsi="Arial" w:cs="Arial"/>
      <w:color w:val="000000"/>
      <w:spacing w:val="-3"/>
      <w:lang w:val="en-GB"/>
    </w:rPr>
  </w:style>
  <w:style w:type="paragraph" w:styleId="Heading1">
    <w:name w:val="heading 1"/>
    <w:basedOn w:val="Normal"/>
    <w:next w:val="Normal"/>
    <w:qFormat/>
    <w:rsid w:val="00D55542"/>
    <w:pPr>
      <w:keepNext/>
      <w:spacing w:line="312" w:lineRule="auto"/>
      <w:ind w:right="0"/>
      <w:jc w:val="center"/>
      <w:outlineLvl w:val="0"/>
    </w:pPr>
    <w:rPr>
      <w:b/>
      <w:bCs/>
      <w:noProof/>
      <w:color w:val="auto"/>
      <w:spacing w:val="0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rsid w:val="00D55542"/>
    <w:pPr>
      <w:keepNext/>
      <w:spacing w:before="60" w:after="60"/>
      <w:ind w:right="0"/>
      <w:outlineLvl w:val="1"/>
    </w:pPr>
    <w:rPr>
      <w:b/>
      <w:bCs/>
      <w:noProof/>
      <w:color w:val="auto"/>
      <w:spacing w:val="0"/>
      <w:sz w:val="22"/>
      <w:szCs w:val="22"/>
      <w:lang w:val="en-US"/>
    </w:rPr>
  </w:style>
  <w:style w:type="paragraph" w:styleId="Heading3">
    <w:name w:val="heading 3"/>
    <w:basedOn w:val="Normal"/>
    <w:next w:val="Normal"/>
    <w:qFormat/>
    <w:rsid w:val="00D55542"/>
    <w:pPr>
      <w:keepNext/>
      <w:ind w:right="0"/>
      <w:outlineLvl w:val="2"/>
    </w:pPr>
    <w:rPr>
      <w:i/>
      <w:iCs/>
      <w:color w:val="auto"/>
    </w:rPr>
  </w:style>
  <w:style w:type="paragraph" w:styleId="Heading4">
    <w:name w:val="heading 4"/>
    <w:basedOn w:val="Normal"/>
    <w:next w:val="Normal"/>
    <w:autoRedefine/>
    <w:qFormat/>
    <w:rsid w:val="00D55542"/>
    <w:pPr>
      <w:keepNext/>
      <w:numPr>
        <w:numId w:val="4"/>
      </w:numPr>
      <w:suppressAutoHyphens/>
      <w:spacing w:line="288" w:lineRule="auto"/>
      <w:outlineLvl w:val="3"/>
    </w:pPr>
  </w:style>
  <w:style w:type="paragraph" w:styleId="Heading5">
    <w:name w:val="heading 5"/>
    <w:basedOn w:val="Normal"/>
    <w:next w:val="Normal"/>
    <w:qFormat/>
    <w:rsid w:val="00D55542"/>
    <w:pPr>
      <w:keepNext/>
      <w:suppressAutoHyphens/>
      <w:spacing w:line="288" w:lineRule="auto"/>
      <w:outlineLvl w:val="4"/>
    </w:pPr>
    <w:rPr>
      <w:b/>
      <w:bCs/>
      <w:caps/>
      <w:sz w:val="30"/>
      <w:szCs w:val="30"/>
    </w:rPr>
  </w:style>
  <w:style w:type="paragraph" w:styleId="Heading6">
    <w:name w:val="heading 6"/>
    <w:basedOn w:val="Normal"/>
    <w:next w:val="Normal"/>
    <w:qFormat/>
    <w:rsid w:val="00D55542"/>
    <w:pPr>
      <w:keepNext/>
      <w:spacing w:line="312" w:lineRule="auto"/>
      <w:ind w:right="0"/>
      <w:outlineLvl w:val="5"/>
    </w:pPr>
    <w:rPr>
      <w:b/>
      <w:bCs/>
      <w:caps/>
      <w:noProof/>
      <w:color w:val="auto"/>
      <w:spacing w:val="0"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rsid w:val="00D55542"/>
    <w:pPr>
      <w:keepNext/>
      <w:suppressAutoHyphens/>
      <w:outlineLvl w:val="6"/>
    </w:pPr>
    <w:rPr>
      <w:b/>
      <w:bCs/>
      <w:caps/>
    </w:rPr>
  </w:style>
  <w:style w:type="paragraph" w:styleId="Heading8">
    <w:name w:val="heading 8"/>
    <w:basedOn w:val="Normal"/>
    <w:next w:val="Normal"/>
    <w:qFormat/>
    <w:rsid w:val="00D55542"/>
    <w:pPr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rsid w:val="00D55542"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">
    <w:name w:val="Numbered"/>
    <w:basedOn w:val="Normal"/>
    <w:autoRedefine/>
    <w:rsid w:val="00D55542"/>
    <w:pPr>
      <w:numPr>
        <w:numId w:val="2"/>
      </w:numPr>
      <w:tabs>
        <w:tab w:val="left" w:pos="900"/>
      </w:tabs>
      <w:spacing w:line="288" w:lineRule="auto"/>
    </w:pPr>
    <w:rPr>
      <w:color w:val="auto"/>
      <w:spacing w:val="0"/>
    </w:rPr>
  </w:style>
  <w:style w:type="paragraph" w:styleId="ListBullet">
    <w:name w:val="List Bullet"/>
    <w:basedOn w:val="Normal"/>
    <w:autoRedefine/>
    <w:rsid w:val="00D55542"/>
    <w:pPr>
      <w:numPr>
        <w:numId w:val="3"/>
      </w:numPr>
    </w:pPr>
  </w:style>
  <w:style w:type="paragraph" w:customStyle="1" w:styleId="Titel1">
    <w:name w:val="Titel1"/>
    <w:rsid w:val="00D55542"/>
    <w:pPr>
      <w:spacing w:line="312" w:lineRule="auto"/>
      <w:jc w:val="center"/>
    </w:pPr>
    <w:rPr>
      <w:rFonts w:ascii="Arial" w:hAnsi="Arial" w:cs="Arial"/>
      <w:b/>
      <w:bCs/>
      <w:caps/>
      <w:noProof/>
      <w:sz w:val="32"/>
      <w:szCs w:val="32"/>
    </w:rPr>
  </w:style>
  <w:style w:type="paragraph" w:customStyle="1" w:styleId="Headerbold">
    <w:name w:val="Header bold"/>
    <w:basedOn w:val="Normal"/>
    <w:next w:val="Normal"/>
    <w:rsid w:val="00D55542"/>
    <w:pPr>
      <w:ind w:right="-113"/>
    </w:pPr>
    <w:rPr>
      <w:b/>
      <w:bCs/>
      <w:i/>
      <w:iCs/>
    </w:rPr>
  </w:style>
  <w:style w:type="paragraph" w:customStyle="1" w:styleId="Headerleft">
    <w:name w:val="Header left"/>
    <w:basedOn w:val="Normal"/>
    <w:rsid w:val="00D55542"/>
    <w:pPr>
      <w:ind w:right="0"/>
    </w:pPr>
  </w:style>
  <w:style w:type="paragraph" w:customStyle="1" w:styleId="Headerright">
    <w:name w:val="Header right"/>
    <w:basedOn w:val="Normal"/>
    <w:rsid w:val="00D55542"/>
    <w:pPr>
      <w:ind w:right="0"/>
      <w:jc w:val="right"/>
    </w:pPr>
  </w:style>
  <w:style w:type="paragraph" w:styleId="TOC1">
    <w:name w:val="toc 1"/>
    <w:basedOn w:val="Normal"/>
    <w:next w:val="Normal"/>
    <w:autoRedefine/>
    <w:semiHidden/>
    <w:rsid w:val="00D55542"/>
    <w:pPr>
      <w:tabs>
        <w:tab w:val="right" w:pos="9360"/>
      </w:tabs>
      <w:suppressAutoHyphens/>
      <w:spacing w:before="240"/>
      <w:ind w:left="720" w:right="720" w:hanging="720"/>
    </w:pPr>
    <w:rPr>
      <w:noProof/>
    </w:rPr>
  </w:style>
  <w:style w:type="paragraph" w:styleId="TOC2">
    <w:name w:val="toc 2"/>
    <w:basedOn w:val="Normal"/>
    <w:next w:val="Normal"/>
    <w:autoRedefine/>
    <w:semiHidden/>
    <w:rsid w:val="00D55542"/>
    <w:pPr>
      <w:tabs>
        <w:tab w:val="right" w:pos="9360"/>
      </w:tabs>
      <w:suppressAutoHyphens/>
      <w:ind w:left="1008" w:right="720" w:hanging="720"/>
    </w:pPr>
    <w:rPr>
      <w:noProof/>
    </w:rPr>
  </w:style>
  <w:style w:type="paragraph" w:styleId="TOC3">
    <w:name w:val="toc 3"/>
    <w:basedOn w:val="Normal"/>
    <w:next w:val="Normal"/>
    <w:autoRedefine/>
    <w:semiHidden/>
    <w:rsid w:val="00D55542"/>
    <w:pPr>
      <w:tabs>
        <w:tab w:val="left" w:pos="1008"/>
        <w:tab w:val="right" w:pos="9360"/>
      </w:tabs>
      <w:suppressAutoHyphens/>
      <w:ind w:left="1440" w:right="720" w:hanging="720"/>
    </w:pPr>
    <w:rPr>
      <w:noProof/>
    </w:rPr>
  </w:style>
  <w:style w:type="paragraph" w:customStyle="1" w:styleId="NormalinTable">
    <w:name w:val="Normal in Table"/>
    <w:basedOn w:val="Normal"/>
    <w:rsid w:val="00D555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right="0"/>
    </w:pPr>
  </w:style>
  <w:style w:type="paragraph" w:customStyle="1" w:styleId="Heading2numbered">
    <w:name w:val="Heading 2 numbered"/>
    <w:basedOn w:val="Heading2"/>
    <w:next w:val="Normal"/>
    <w:rsid w:val="00D55542"/>
    <w:pPr>
      <w:numPr>
        <w:ilvl w:val="1"/>
        <w:numId w:val="6"/>
      </w:numPr>
    </w:pPr>
  </w:style>
  <w:style w:type="paragraph" w:customStyle="1" w:styleId="Heading3numbered">
    <w:name w:val="Heading 3 numbered"/>
    <w:basedOn w:val="Heading3"/>
    <w:next w:val="Normal"/>
    <w:rsid w:val="00D55542"/>
    <w:pPr>
      <w:numPr>
        <w:ilvl w:val="2"/>
        <w:numId w:val="6"/>
      </w:numPr>
      <w:spacing w:before="6" w:after="6"/>
    </w:pPr>
  </w:style>
  <w:style w:type="paragraph" w:styleId="Footer">
    <w:name w:val="footer"/>
    <w:basedOn w:val="Normal"/>
    <w:rsid w:val="00D55542"/>
    <w:pPr>
      <w:suppressAutoHyphens/>
    </w:pPr>
    <w:rPr>
      <w:i/>
      <w:iCs/>
      <w:sz w:val="16"/>
      <w:szCs w:val="16"/>
    </w:rPr>
  </w:style>
  <w:style w:type="character" w:styleId="PageNumber">
    <w:name w:val="page number"/>
    <w:basedOn w:val="DefaultParagraphFont"/>
    <w:rsid w:val="00D55542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rsid w:val="00D55542"/>
    <w:rPr>
      <w:color w:val="0000FF"/>
      <w:u w:val="single"/>
    </w:rPr>
  </w:style>
  <w:style w:type="paragraph" w:styleId="Title">
    <w:name w:val="Title"/>
    <w:basedOn w:val="Normal"/>
    <w:qFormat/>
    <w:rsid w:val="00D55542"/>
    <w:pPr>
      <w:spacing w:before="240" w:after="60"/>
      <w:ind w:right="-113"/>
      <w:outlineLvl w:val="0"/>
    </w:pPr>
    <w:rPr>
      <w:b/>
      <w:bCs/>
      <w:kern w:val="28"/>
      <w:sz w:val="32"/>
      <w:szCs w:val="32"/>
    </w:rPr>
  </w:style>
  <w:style w:type="paragraph" w:styleId="FootnoteText">
    <w:name w:val="footnote text"/>
    <w:basedOn w:val="Normal"/>
    <w:semiHidden/>
    <w:rsid w:val="00D55542"/>
    <w:pPr>
      <w:suppressAutoHyphens/>
    </w:pPr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D55542"/>
    <w:rPr>
      <w:rFonts w:ascii="Arial" w:hAnsi="Arial" w:cs="Arial"/>
      <w:sz w:val="18"/>
      <w:szCs w:val="18"/>
      <w:vertAlign w:val="superscript"/>
      <w:lang w:val="en-US"/>
    </w:rPr>
  </w:style>
  <w:style w:type="paragraph" w:customStyle="1" w:styleId="Normal8pt">
    <w:name w:val="Normal 8pt"/>
    <w:basedOn w:val="Normal"/>
    <w:rsid w:val="00D55542"/>
    <w:pPr>
      <w:framePr w:w="2169" w:hSpace="181" w:wrap="auto" w:vAnchor="page" w:hAnchor="page" w:x="9072" w:y="2449"/>
      <w:spacing w:line="240" w:lineRule="auto"/>
      <w:ind w:right="-113"/>
    </w:pPr>
    <w:rPr>
      <w:sz w:val="16"/>
      <w:szCs w:val="16"/>
    </w:rPr>
  </w:style>
  <w:style w:type="paragraph" w:customStyle="1" w:styleId="Heading1numbered">
    <w:name w:val="Heading 1 numbered"/>
    <w:basedOn w:val="Heading1"/>
    <w:next w:val="Normal"/>
    <w:rsid w:val="00D55542"/>
    <w:pPr>
      <w:numPr>
        <w:numId w:val="6"/>
      </w:numPr>
    </w:pPr>
  </w:style>
  <w:style w:type="paragraph" w:customStyle="1" w:styleId="NormalBulleted">
    <w:name w:val="Normal Bulleted"/>
    <w:basedOn w:val="Normal"/>
    <w:rsid w:val="00D55542"/>
    <w:pPr>
      <w:numPr>
        <w:numId w:val="5"/>
      </w:numPr>
      <w:ind w:left="357" w:right="0" w:hanging="357"/>
    </w:pPr>
  </w:style>
  <w:style w:type="paragraph" w:customStyle="1" w:styleId="Titleinframe">
    <w:name w:val="Title in frame"/>
    <w:basedOn w:val="Title"/>
    <w:rsid w:val="00D55542"/>
    <w:pPr>
      <w:spacing w:before="0" w:after="0" w:line="240" w:lineRule="auto"/>
    </w:pPr>
    <w:rPr>
      <w:caps/>
    </w:rPr>
  </w:style>
  <w:style w:type="paragraph" w:styleId="Header">
    <w:name w:val="header"/>
    <w:basedOn w:val="Normal"/>
    <w:link w:val="HeaderChar"/>
    <w:rsid w:val="00D5554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D55542"/>
    <w:pPr>
      <w:jc w:val="center"/>
    </w:pPr>
    <w:rPr>
      <w:sz w:val="16"/>
      <w:szCs w:val="16"/>
    </w:rPr>
  </w:style>
  <w:style w:type="paragraph" w:customStyle="1" w:styleId="Reminder">
    <w:name w:val="Reminder"/>
    <w:basedOn w:val="Normal"/>
    <w:rsid w:val="00D55542"/>
    <w:pPr>
      <w:tabs>
        <w:tab w:val="left" w:pos="851"/>
      </w:tabs>
    </w:pPr>
    <w:rPr>
      <w:color w:val="FF0000"/>
      <w:sz w:val="18"/>
      <w:szCs w:val="18"/>
    </w:rPr>
  </w:style>
  <w:style w:type="character" w:styleId="CommentReference">
    <w:name w:val="annotation reference"/>
    <w:basedOn w:val="DefaultParagraphFont"/>
    <w:rsid w:val="005959EE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59EE"/>
  </w:style>
  <w:style w:type="character" w:customStyle="1" w:styleId="CommentTextChar">
    <w:name w:val="Comment Text Char"/>
    <w:basedOn w:val="DefaultParagraphFont"/>
    <w:link w:val="CommentText"/>
    <w:rsid w:val="005959EE"/>
    <w:rPr>
      <w:rFonts w:ascii="Arial" w:hAnsi="Arial" w:cs="Arial"/>
      <w:color w:val="000000"/>
      <w:spacing w:val="-3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5959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959EE"/>
    <w:rPr>
      <w:rFonts w:ascii="Arial" w:hAnsi="Arial" w:cs="Arial"/>
      <w:b/>
      <w:bCs/>
      <w:color w:val="000000"/>
      <w:spacing w:val="-3"/>
      <w:lang w:val="en-GB"/>
    </w:rPr>
  </w:style>
  <w:style w:type="paragraph" w:styleId="BalloonText">
    <w:name w:val="Balloon Text"/>
    <w:basedOn w:val="Normal"/>
    <w:link w:val="BalloonTextChar"/>
    <w:rsid w:val="005959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959EE"/>
    <w:rPr>
      <w:rFonts w:ascii="Tahoma" w:hAnsi="Tahoma" w:cs="Tahoma"/>
      <w:color w:val="000000"/>
      <w:spacing w:val="-3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A191B"/>
    <w:pPr>
      <w:ind w:left="720"/>
      <w:contextualSpacing/>
    </w:pPr>
  </w:style>
  <w:style w:type="table" w:styleId="TableGrid">
    <w:name w:val="Table Grid"/>
    <w:basedOn w:val="TableNormal"/>
    <w:rsid w:val="00106D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rsid w:val="0019306B"/>
    <w:rPr>
      <w:rFonts w:ascii="Arial" w:hAnsi="Arial" w:cs="Arial"/>
      <w:color w:val="000000"/>
      <w:spacing w:val="-3"/>
      <w:lang w:val="en-GB"/>
    </w:rPr>
  </w:style>
  <w:style w:type="character" w:customStyle="1" w:styleId="st1">
    <w:name w:val="st1"/>
    <w:rsid w:val="00637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endnotes" Target="endnotes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settings" Target="settings.xml"/><Relationship Id="rId9" Type="http://schemas.openxmlformats.org/officeDocument/2006/relationships/webSettings" Target="webSettings.xml"/><Relationship Id="rId10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lemmens\Local%20Settings\Temporary%20Internet%20Files\Content.IE5\9E82QV8Y\03_Template_Selection_report%5b1%5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F2356-DAE1-448A-9E3D-B7F0F22AA344}"/>
</file>

<file path=customXml/itemProps2.xml><?xml version="1.0" encoding="utf-8"?>
<ds:datastoreItem xmlns:ds="http://schemas.openxmlformats.org/officeDocument/2006/customXml" ds:itemID="{C384554D-5E82-4D63-9778-E9ED09A969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3BB0E0-EE3E-490E-BED7-AB1F42F6BBF5}">
  <ds:schemaRefs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www.w3.org/XML/1998/namespace"/>
    <ds:schemaRef ds:uri="81a1ec9f-ecfe-4e99-b9e6-edf86a09df51"/>
    <ds:schemaRef ds:uri="http://schemas.openxmlformats.org/package/2006/metadata/core-properties"/>
    <ds:schemaRef ds:uri="ec384265-d628-404e-9db7-72b9e4393530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5B15038-38E5-4E45-B459-EE2045AD3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\Documents and Settings\tlemmens\Local Settings\Temporary Internet Files\Content.IE5\9E82QV8Y\03_Template_Selection_report[1].dot</Template>
  <TotalTime>24</TotalTime>
  <Pages>2</Pages>
  <Words>366</Words>
  <Characters>2092</Characters>
  <Application>Microsoft Macintosh Word</Application>
  <DocSecurity>0</DocSecurity>
  <Lines>17</Lines>
  <Paragraphs>4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Selection report STUDY NAME SITE DDMMYYYY</vt:lpstr>
      <vt:lpstr>Selection report STUDY NAME SITE DDMMYYYY</vt:lpstr>
      <vt:lpstr>Selection report STUDY NAME SITE DDMMYYYY</vt:lpstr>
    </vt:vector>
  </TitlesOfParts>
  <Manager>&lt;Name Project Manager&gt;</Manager>
  <Company>Clinical Trial Dept, Numico Research B.V. Wageningen</Company>
  <LinksUpToDate>false</LinksUpToDate>
  <CharactersWithSpaces>2454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Selection report STUDY NAME SITE DDMMYYYY</dc:title>
  <dc:subject>&lt;Project name&gt;</dc:subject>
  <dc:creator>tlemmens</dc:creator>
  <cp:lastModifiedBy>A</cp:lastModifiedBy>
  <cp:revision>15</cp:revision>
  <cp:lastPrinted>2018-03-13T08:37:00Z</cp:lastPrinted>
  <dcterms:created xsi:type="dcterms:W3CDTF">2021-01-19T10:15:00Z</dcterms:created>
  <dcterms:modified xsi:type="dcterms:W3CDTF">2021-06-25T08:37:00Z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3114200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